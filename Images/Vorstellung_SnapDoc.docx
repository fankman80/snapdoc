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483B" w14:textId="2926BC31" w:rsidR="00AD2ED8" w:rsidRPr="00FA4E11" w:rsidRDefault="00A96F0B" w:rsidP="00AB4AF4">
      <w:pPr>
        <w:pStyle w:val="Fliesstext"/>
        <w:spacing w:line="240" w:lineRule="auto"/>
        <w:ind w:left="108"/>
        <w:rPr>
          <w:rFonts w:cs="Times New Roman"/>
          <w:b/>
          <w:sz w:val="36"/>
          <w:szCs w:val="28"/>
        </w:rPr>
      </w:pPr>
      <w:proofErr w:type="spellStart"/>
      <w:r w:rsidRPr="000752E4">
        <w:rPr>
          <w:rFonts w:cs="Times New Roman"/>
          <w:b/>
          <w:color w:val="00B1CA"/>
          <w:sz w:val="36"/>
          <w:szCs w:val="28"/>
        </w:rPr>
        <w:t>SnapDoc</w:t>
      </w:r>
      <w:proofErr w:type="spellEnd"/>
      <w:r w:rsidRPr="00A96F0B">
        <w:rPr>
          <w:rFonts w:cs="Times New Roman"/>
          <w:b/>
          <w:sz w:val="36"/>
          <w:szCs w:val="28"/>
        </w:rPr>
        <w:t xml:space="preserve"> – Mobile Anwendung für </w:t>
      </w:r>
      <w:r w:rsidR="00211601" w:rsidRPr="00A96F0B">
        <w:rPr>
          <w:rFonts w:cs="Times New Roman"/>
          <w:b/>
          <w:sz w:val="36"/>
          <w:szCs w:val="28"/>
        </w:rPr>
        <w:t xml:space="preserve">Mängelerfassung </w:t>
      </w:r>
      <w:r w:rsidR="00211601">
        <w:rPr>
          <w:rFonts w:cs="Times New Roman"/>
          <w:b/>
          <w:sz w:val="36"/>
          <w:szCs w:val="28"/>
        </w:rPr>
        <w:t xml:space="preserve">und </w:t>
      </w:r>
      <w:r w:rsidRPr="00A96F0B">
        <w:rPr>
          <w:rFonts w:cs="Times New Roman"/>
          <w:b/>
          <w:sz w:val="36"/>
          <w:szCs w:val="28"/>
        </w:rPr>
        <w:t>Baudokumentation</w:t>
      </w:r>
    </w:p>
    <w:tbl>
      <w:tblPr>
        <w:tblStyle w:val="Tabellenraster"/>
        <w:tblW w:w="9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3347"/>
      </w:tblGrid>
      <w:tr w:rsidR="002138E4" w:rsidRPr="00803449" w14:paraId="12429FF2" w14:textId="77777777" w:rsidTr="000004BC">
        <w:trPr>
          <w:trHeight w:val="6681"/>
        </w:trPr>
        <w:tc>
          <w:tcPr>
            <w:tcW w:w="9726" w:type="dxa"/>
            <w:gridSpan w:val="2"/>
          </w:tcPr>
          <w:p w14:paraId="37D7A601" w14:textId="5155FC92" w:rsidR="00A57C09" w:rsidRDefault="007A6F3B" w:rsidP="00B96BCC">
            <w:pPr>
              <w:pStyle w:val="Fliesstext"/>
              <w:spacing w:line="24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0D5C7752" wp14:editId="57CD367E">
                      <wp:simplePos x="0" y="0"/>
                      <wp:positionH relativeFrom="column">
                        <wp:posOffset>4600427</wp:posOffset>
                      </wp:positionH>
                      <wp:positionV relativeFrom="paragraph">
                        <wp:posOffset>118110</wp:posOffset>
                      </wp:positionV>
                      <wp:extent cx="1152000" cy="2268000"/>
                      <wp:effectExtent l="114300" t="57150" r="181610" b="94615"/>
                      <wp:wrapNone/>
                      <wp:docPr id="328453118" name="Gruppieren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21057892">
                                <a:off x="0" y="0"/>
                                <a:ext cx="1152000" cy="2268000"/>
                                <a:chOff x="0" y="0"/>
                                <a:chExt cx="1426210" cy="27793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341711" name="Grafik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5002" y="118369"/>
                                  <a:ext cx="1134110" cy="2519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98160832" name="Grafik 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2092" r="245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6210" cy="2779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654195" id="Gruppieren 12" o:spid="_x0000_s1026" style="position:absolute;margin-left:362.25pt;margin-top:9.3pt;width:90.7pt;height:178.6pt;rotation:-592126fd;z-index:251670528;mso-width-relative:margin;mso-height-relative:margin" coordsize="14262,277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fik 4" o:spid="_x0000_s1027" type="#_x0000_t75" style="position:absolute;left:1450;top:1183;width:11341;height:25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">
                        <v:imagedata r:id="rId13" o:title=""/>
                      </v:shape>
                      <v:shape id="Grafik 8" o:spid="_x0000_s1028" type="#_x0000_t75" style="position:absolute;width:14262;height:27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">
                        <v:imagedata r:id="rId14" o:title="" cropleft="14478f" cropright="16061f"/>
                      </v:shape>
                    </v:group>
                  </w:pict>
                </mc:Fallback>
              </mc:AlternateContent>
            </w:r>
          </w:p>
          <w:p w14:paraId="05640D9C" w14:textId="12990CA3" w:rsidR="002138E4" w:rsidRDefault="007A6F3B" w:rsidP="00B96BCC">
            <w:pPr>
              <w:pStyle w:val="Fliesstext"/>
              <w:spacing w:line="24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69E304B6" wp14:editId="017099E9">
                      <wp:simplePos x="0" y="0"/>
                      <wp:positionH relativeFrom="column">
                        <wp:posOffset>170090</wp:posOffset>
                      </wp:positionH>
                      <wp:positionV relativeFrom="paragraph">
                        <wp:posOffset>34294</wp:posOffset>
                      </wp:positionV>
                      <wp:extent cx="1151890" cy="2267585"/>
                      <wp:effectExtent l="95250" t="38100" r="86360" b="56515"/>
                      <wp:wrapNone/>
                      <wp:docPr id="148932663" name="Gruppieren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249189">
                                <a:off x="0" y="0"/>
                                <a:ext cx="1151890" cy="2267585"/>
                                <a:chOff x="0" y="0"/>
                                <a:chExt cx="1426210" cy="27793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472350" name="Grafik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9415" y="123014"/>
                                  <a:ext cx="1134110" cy="2519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9617056" name="Grafik 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2092" r="245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6210" cy="2779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FED17D" id="Gruppieren 10" o:spid="_x0000_s1026" style="position:absolute;margin-left:13.4pt;margin-top:2.7pt;width:90.7pt;height:178.55pt;rotation:272181fd;z-index:251664384;mso-width-relative:margin;mso-height-relative:margin" coordsize="14262,277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">
                      <v:shape id="Grafik 2" o:spid="_x0000_s1027" type="#_x0000_t75" style="position:absolute;left:1394;top:1230;width:11341;height:25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">
                        <v:imagedata r:id="rId16" o:title=""/>
                      </v:shape>
                      <v:shape id="Grafik 8" o:spid="_x0000_s1028" type="#_x0000_t75" style="position:absolute;width:14262;height:27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">
                        <v:imagedata r:id="rId14" o:title="" cropleft="14478f" cropright="16061f"/>
                      </v:shape>
                    </v:group>
                  </w:pict>
                </mc:Fallback>
              </mc:AlternateContent>
            </w:r>
          </w:p>
          <w:p w14:paraId="6DF6059F" w14:textId="64B7E7D8" w:rsidR="00B96BCC" w:rsidRPr="00577B4B" w:rsidRDefault="007A6F3B" w:rsidP="00B96BCC">
            <w:pPr>
              <w:pStyle w:val="Fliesstext"/>
              <w:spacing w:line="240" w:lineRule="auto"/>
            </w:pPr>
            <w:r w:rsidRPr="007A6F3B"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1954F6B" wp14:editId="257EEACB">
                  <wp:simplePos x="0" y="0"/>
                  <wp:positionH relativeFrom="column">
                    <wp:posOffset>333717</wp:posOffset>
                  </wp:positionH>
                  <wp:positionV relativeFrom="paragraph">
                    <wp:posOffset>1062696</wp:posOffset>
                  </wp:positionV>
                  <wp:extent cx="5426008" cy="2544451"/>
                  <wp:effectExtent l="114300" t="228600" r="175260" b="274955"/>
                  <wp:wrapNone/>
                  <wp:docPr id="43156762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567622" name="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9" t="1349" r="782" b="1028"/>
                          <a:stretch>
                            <a:fillRect/>
                          </a:stretch>
                        </pic:blipFill>
                        <pic:spPr bwMode="auto">
                          <a:xfrm rot="21359749">
                            <a:off x="0" y="0"/>
                            <a:ext cx="5426008" cy="254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43F0C919" wp14:editId="115C0D28">
                      <wp:simplePos x="0" y="0"/>
                      <wp:positionH relativeFrom="column">
                        <wp:posOffset>3455412</wp:posOffset>
                      </wp:positionH>
                      <wp:positionV relativeFrom="paragraph">
                        <wp:posOffset>53976</wp:posOffset>
                      </wp:positionV>
                      <wp:extent cx="1152000" cy="2268000"/>
                      <wp:effectExtent l="209550" t="57150" r="181610" b="94615"/>
                      <wp:wrapNone/>
                      <wp:docPr id="103652300" name="Gruppieren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661262">
                                <a:off x="0" y="0"/>
                                <a:ext cx="1152000" cy="2268000"/>
                                <a:chOff x="0" y="0"/>
                                <a:chExt cx="1426210" cy="27793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006793" name="Grafik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5542" y="117835"/>
                                  <a:ext cx="1134110" cy="2519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2338684" name="Grafik 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2092" r="245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6210" cy="27793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07E181" id="Gruppieren 9" o:spid="_x0000_s1026" style="position:absolute;margin-left:272.1pt;margin-top:4.25pt;width:90.7pt;height:178.6pt;rotation:722274fd;z-index:251661312;mso-width-relative:margin;mso-height-relative:margin" coordsize="14262,277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">
                      <v:shape id="Grafik 5" o:spid="_x0000_s1027" type="#_x0000_t75" style="position:absolute;left:1555;top:1178;width:11341;height:25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">
                        <v:imagedata r:id="rId19" o:title=""/>
                      </v:shape>
                      <v:shape id="Grafik 8" o:spid="_x0000_s1028" type="#_x0000_t75" style="position:absolute;width:14262;height:27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">
                        <v:imagedata r:id="rId14" o:title="" cropleft="14478f" cropright="16061f"/>
                      </v:shape>
                    </v:group>
                  </w:pict>
                </mc:Fallback>
              </mc:AlternateContent>
            </w:r>
          </w:p>
        </w:tc>
      </w:tr>
      <w:tr w:rsidR="002138E4" w:rsidRPr="00803449" w14:paraId="4D634FE7" w14:textId="77777777" w:rsidTr="000B6D2F">
        <w:trPr>
          <w:trHeight w:val="4599"/>
        </w:trPr>
        <w:tc>
          <w:tcPr>
            <w:tcW w:w="6379" w:type="dxa"/>
            <w:tcMar>
              <w:right w:w="170" w:type="dxa"/>
            </w:tcMar>
          </w:tcPr>
          <w:p w14:paraId="1674B97A" w14:textId="26C3CC84" w:rsidR="00A96F0B" w:rsidRPr="00A96F0B" w:rsidRDefault="00A96F0B" w:rsidP="00A96F0B">
            <w:pPr>
              <w:pStyle w:val="Fliesstext"/>
              <w:spacing w:before="120" w:after="120" w:line="240" w:lineRule="exact"/>
              <w:jc w:val="both"/>
              <w:rPr>
                <w:sz w:val="18"/>
                <w:szCs w:val="18"/>
              </w:rPr>
            </w:pPr>
            <w:proofErr w:type="spellStart"/>
            <w:r w:rsidRPr="000752E4">
              <w:rPr>
                <w:b/>
                <w:bCs/>
                <w:color w:val="00B1CA"/>
                <w:sz w:val="18"/>
                <w:szCs w:val="18"/>
              </w:rPr>
              <w:t>SnapDoc</w:t>
            </w:r>
            <w:proofErr w:type="spellEnd"/>
            <w:r w:rsidRPr="00A96F0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wurde</w:t>
            </w:r>
            <w:r w:rsidRPr="00A96F0B">
              <w:rPr>
                <w:sz w:val="18"/>
                <w:szCs w:val="18"/>
              </w:rPr>
              <w:t xml:space="preserve"> speziell für den Einsatz in den Bereichen Ingenieurwesen, Bauleitung</w:t>
            </w:r>
            <w:r>
              <w:rPr>
                <w:sz w:val="18"/>
                <w:szCs w:val="18"/>
              </w:rPr>
              <w:t>,</w:t>
            </w:r>
            <w:r w:rsidRPr="00A96F0B">
              <w:rPr>
                <w:sz w:val="18"/>
                <w:szCs w:val="18"/>
              </w:rPr>
              <w:t xml:space="preserve"> Architektur</w:t>
            </w:r>
            <w:r>
              <w:rPr>
                <w:sz w:val="18"/>
                <w:szCs w:val="18"/>
              </w:rPr>
              <w:t xml:space="preserve"> </w:t>
            </w:r>
            <w:r w:rsidRPr="00A96F0B">
              <w:rPr>
                <w:sz w:val="18"/>
                <w:szCs w:val="18"/>
              </w:rPr>
              <w:t xml:space="preserve">und </w:t>
            </w:r>
            <w:r>
              <w:rPr>
                <w:sz w:val="18"/>
                <w:szCs w:val="18"/>
              </w:rPr>
              <w:t>Immobilienve</w:t>
            </w:r>
            <w:r w:rsidRPr="00A96F0B">
              <w:rPr>
                <w:sz w:val="18"/>
                <w:szCs w:val="18"/>
              </w:rPr>
              <w:t xml:space="preserve">rwaltungen entwickelt. Die Anwendung dient der digitalen Erfassung von Bauzuständen, Baumängeln und der Erstellung von Rapporten direkt vor Ort auf dem Mobilgerät. Sie strukturiert die Datenerhebung </w:t>
            </w:r>
            <w:r w:rsidR="000004BC">
              <w:rPr>
                <w:sz w:val="18"/>
                <w:szCs w:val="18"/>
              </w:rPr>
              <w:t>vor Ort</w:t>
            </w:r>
            <w:r w:rsidRPr="00A96F0B">
              <w:rPr>
                <w:sz w:val="18"/>
                <w:szCs w:val="18"/>
              </w:rPr>
              <w:t xml:space="preserve"> und reduziert den administrativen Aufwand bei der anschliessenden Protokollierung.</w:t>
            </w:r>
          </w:p>
          <w:p w14:paraId="6433906B" w14:textId="13EDD130" w:rsidR="00A96F0B" w:rsidRPr="00A96F0B" w:rsidRDefault="00A96F0B" w:rsidP="00A96F0B">
            <w:pPr>
              <w:pStyle w:val="Fliesstext"/>
              <w:numPr>
                <w:ilvl w:val="0"/>
                <w:numId w:val="23"/>
              </w:numPr>
              <w:spacing w:before="120" w:after="120" w:line="240" w:lineRule="exact"/>
              <w:jc w:val="both"/>
              <w:rPr>
                <w:sz w:val="18"/>
                <w:szCs w:val="18"/>
              </w:rPr>
            </w:pPr>
            <w:r w:rsidRPr="00A96F0B">
              <w:rPr>
                <w:sz w:val="18"/>
                <w:szCs w:val="18"/>
              </w:rPr>
              <w:t>Digitale Erfassung des Baufortschritts und Protokollierung von Bauzuständen</w:t>
            </w:r>
            <w:r w:rsidR="007628B9">
              <w:rPr>
                <w:sz w:val="18"/>
                <w:szCs w:val="18"/>
              </w:rPr>
              <w:t>, Mängeln oder Projektmeilensteine.</w:t>
            </w:r>
          </w:p>
          <w:p w14:paraId="29383A34" w14:textId="0CEBC0BF" w:rsidR="00A96F0B" w:rsidRPr="00A96F0B" w:rsidRDefault="00A96F0B" w:rsidP="00A96F0B">
            <w:pPr>
              <w:pStyle w:val="Fliesstext"/>
              <w:numPr>
                <w:ilvl w:val="0"/>
                <w:numId w:val="23"/>
              </w:numPr>
              <w:spacing w:before="120" w:after="120" w:line="240" w:lineRule="exact"/>
              <w:jc w:val="both"/>
              <w:rPr>
                <w:sz w:val="18"/>
                <w:szCs w:val="18"/>
              </w:rPr>
            </w:pPr>
            <w:r w:rsidRPr="00A96F0B">
              <w:rPr>
                <w:sz w:val="18"/>
                <w:szCs w:val="18"/>
              </w:rPr>
              <w:t>Strukturierte Mängel- und Zustandserfassung: Schnelle Aufnahme von Schäden</w:t>
            </w:r>
            <w:r>
              <w:rPr>
                <w:sz w:val="18"/>
                <w:szCs w:val="18"/>
              </w:rPr>
              <w:t xml:space="preserve"> </w:t>
            </w:r>
            <w:r w:rsidRPr="00A96F0B">
              <w:rPr>
                <w:sz w:val="18"/>
                <w:szCs w:val="18"/>
              </w:rPr>
              <w:t xml:space="preserve">durch vordefinierte Auswahlmenüs und direkte Verknüpfung mit </w:t>
            </w:r>
            <w:r>
              <w:rPr>
                <w:sz w:val="18"/>
                <w:szCs w:val="18"/>
              </w:rPr>
              <w:t>Fotonachweisen</w:t>
            </w:r>
            <w:r w:rsidRPr="00A96F0B">
              <w:rPr>
                <w:sz w:val="18"/>
                <w:szCs w:val="18"/>
              </w:rPr>
              <w:t>.</w:t>
            </w:r>
          </w:p>
          <w:p w14:paraId="6D1DB4DB" w14:textId="5459408E" w:rsidR="00A96F0B" w:rsidRPr="00A96F0B" w:rsidRDefault="00A96F0B" w:rsidP="00A96F0B">
            <w:pPr>
              <w:pStyle w:val="Fliesstext"/>
              <w:numPr>
                <w:ilvl w:val="0"/>
                <w:numId w:val="23"/>
              </w:numPr>
              <w:spacing w:before="120" w:after="120" w:line="240" w:lineRule="exact"/>
              <w:jc w:val="both"/>
              <w:rPr>
                <w:sz w:val="18"/>
                <w:szCs w:val="18"/>
              </w:rPr>
            </w:pPr>
            <w:r w:rsidRPr="00A96F0B">
              <w:rPr>
                <w:sz w:val="18"/>
                <w:szCs w:val="18"/>
              </w:rPr>
              <w:t>Präzise Platzierung von Pins und Markierungen zur exakten geografischen oder baulichen Zuordnung von Fotos und Notizen</w:t>
            </w:r>
            <w:r>
              <w:rPr>
                <w:sz w:val="18"/>
                <w:szCs w:val="18"/>
              </w:rPr>
              <w:t xml:space="preserve"> auf PDF-Plänen oder georeferenziert auf </w:t>
            </w:r>
            <w:r w:rsidR="000752E4"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>nline</w:t>
            </w:r>
            <w:r w:rsidR="000752E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Kartendiensten.</w:t>
            </w:r>
          </w:p>
          <w:p w14:paraId="27B018D7" w14:textId="7FEB5A71" w:rsidR="00A96F0B" w:rsidRPr="00A96F0B" w:rsidRDefault="00A96F0B" w:rsidP="00A96F0B">
            <w:pPr>
              <w:pStyle w:val="Fliesstext"/>
              <w:numPr>
                <w:ilvl w:val="0"/>
                <w:numId w:val="23"/>
              </w:numPr>
              <w:spacing w:before="120" w:after="120" w:line="240" w:lineRule="exact"/>
              <w:jc w:val="both"/>
              <w:rPr>
                <w:sz w:val="18"/>
                <w:szCs w:val="18"/>
              </w:rPr>
            </w:pPr>
            <w:r w:rsidRPr="00A96F0B">
              <w:rPr>
                <w:sz w:val="18"/>
                <w:szCs w:val="18"/>
              </w:rPr>
              <w:t>Effiziente Erstellung von Berichten und Protokollen direkt auf dem Endgerät zur Minimierung der Nachbearbeitungszeit im Büro.</w:t>
            </w:r>
          </w:p>
          <w:p w14:paraId="2F8D1C08" w14:textId="23738046" w:rsidR="00A96F0B" w:rsidRPr="00A96F0B" w:rsidRDefault="00A96F0B" w:rsidP="00A96F0B">
            <w:pPr>
              <w:pStyle w:val="Fliesstext"/>
              <w:numPr>
                <w:ilvl w:val="0"/>
                <w:numId w:val="23"/>
              </w:numPr>
              <w:spacing w:before="120" w:after="120" w:line="240" w:lineRule="exact"/>
              <w:jc w:val="both"/>
              <w:rPr>
                <w:sz w:val="18"/>
                <w:szCs w:val="18"/>
              </w:rPr>
            </w:pPr>
            <w:r w:rsidRPr="00A96F0B">
              <w:rPr>
                <w:sz w:val="18"/>
                <w:szCs w:val="18"/>
              </w:rPr>
              <w:t>Für den Baustelleneinsatz</w:t>
            </w:r>
            <w:r w:rsidR="000004BC">
              <w:rPr>
                <w:sz w:val="18"/>
                <w:szCs w:val="18"/>
              </w:rPr>
              <w:t xml:space="preserve"> o</w:t>
            </w:r>
            <w:r w:rsidR="000004BC" w:rsidRPr="00A96F0B">
              <w:rPr>
                <w:sz w:val="18"/>
                <w:szCs w:val="18"/>
              </w:rPr>
              <w:t>ptimierte Benutzeroberfläche</w:t>
            </w:r>
            <w:r w:rsidR="000004BC">
              <w:rPr>
                <w:sz w:val="18"/>
                <w:szCs w:val="18"/>
              </w:rPr>
              <w:t xml:space="preserve"> und </w:t>
            </w:r>
            <w:r w:rsidRPr="00A96F0B">
              <w:rPr>
                <w:sz w:val="18"/>
                <w:szCs w:val="18"/>
              </w:rPr>
              <w:t>Eingabemasken, die eine fehlerfreie und schnelle Dateneingabe</w:t>
            </w:r>
            <w:r w:rsidR="000004BC">
              <w:rPr>
                <w:sz w:val="18"/>
                <w:szCs w:val="18"/>
              </w:rPr>
              <w:t xml:space="preserve"> </w:t>
            </w:r>
            <w:r w:rsidRPr="00A96F0B">
              <w:rPr>
                <w:sz w:val="18"/>
                <w:szCs w:val="18"/>
              </w:rPr>
              <w:t>ermöglichen.</w:t>
            </w:r>
          </w:p>
          <w:p w14:paraId="56968605" w14:textId="6796AEEE" w:rsidR="00A96F0B" w:rsidRPr="00A96F0B" w:rsidRDefault="00A96F0B" w:rsidP="00A96F0B">
            <w:pPr>
              <w:pStyle w:val="Fliesstext"/>
              <w:numPr>
                <w:ilvl w:val="0"/>
                <w:numId w:val="24"/>
              </w:numPr>
              <w:spacing w:before="120" w:after="120" w:line="240" w:lineRule="exac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Erstellen von eigene</w:t>
            </w:r>
            <w:r w:rsidR="000752E4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 xml:space="preserve"> Rapportvorlagen über das </w:t>
            </w:r>
            <w:proofErr w:type="spellStart"/>
            <w:r>
              <w:rPr>
                <w:sz w:val="18"/>
                <w:szCs w:val="18"/>
              </w:rPr>
              <w:t>DocX</w:t>
            </w:r>
            <w:proofErr w:type="spellEnd"/>
            <w:r>
              <w:rPr>
                <w:sz w:val="18"/>
                <w:szCs w:val="18"/>
              </w:rPr>
              <w:t>-Format.</w:t>
            </w:r>
          </w:p>
          <w:p w14:paraId="2E5DC247" w14:textId="1D34BD50" w:rsidR="001107C0" w:rsidRPr="00A96F0B" w:rsidRDefault="00A96F0B" w:rsidP="008F4B1A">
            <w:pPr>
              <w:pStyle w:val="Fliesstext"/>
              <w:numPr>
                <w:ilvl w:val="0"/>
                <w:numId w:val="24"/>
              </w:numPr>
              <w:spacing w:before="120" w:after="120" w:line="240" w:lineRule="exact"/>
              <w:jc w:val="both"/>
              <w:rPr>
                <w:sz w:val="18"/>
                <w:szCs w:val="18"/>
              </w:rPr>
            </w:pPr>
            <w:r w:rsidRPr="00A96F0B">
              <w:rPr>
                <w:sz w:val="18"/>
                <w:szCs w:val="18"/>
              </w:rPr>
              <w:t>Native Unterstützung und Optimierung für den</w:t>
            </w:r>
            <w:r w:rsidR="00211601">
              <w:rPr>
                <w:sz w:val="18"/>
                <w:szCs w:val="18"/>
              </w:rPr>
              <w:t xml:space="preserve"> </w:t>
            </w:r>
            <w:r w:rsidRPr="00A96F0B">
              <w:rPr>
                <w:sz w:val="18"/>
                <w:szCs w:val="18"/>
              </w:rPr>
              <w:t>Einsatz auf iOS-</w:t>
            </w:r>
            <w:r w:rsidR="00211601">
              <w:rPr>
                <w:sz w:val="18"/>
                <w:szCs w:val="18"/>
              </w:rPr>
              <w:t>,</w:t>
            </w:r>
            <w:r w:rsidRPr="00A96F0B">
              <w:rPr>
                <w:sz w:val="18"/>
                <w:szCs w:val="18"/>
              </w:rPr>
              <w:t xml:space="preserve"> Android</w:t>
            </w:r>
            <w:r w:rsidR="00211601">
              <w:rPr>
                <w:sz w:val="18"/>
                <w:szCs w:val="18"/>
              </w:rPr>
              <w:t>- und Windows</w:t>
            </w:r>
            <w:r w:rsidRPr="00A96F0B">
              <w:rPr>
                <w:sz w:val="18"/>
                <w:szCs w:val="18"/>
              </w:rPr>
              <w:t>-Endgeräten.</w:t>
            </w:r>
          </w:p>
        </w:tc>
        <w:tc>
          <w:tcPr>
            <w:tcW w:w="3347" w:type="dxa"/>
            <w:tcBorders>
              <w:left w:val="nil"/>
            </w:tcBorders>
            <w:shd w:val="clear" w:color="auto" w:fill="F3F1F1" w:themeFill="accent6" w:themeFillTint="33"/>
            <w:tcMar>
              <w:left w:w="142" w:type="dxa"/>
            </w:tcMar>
          </w:tcPr>
          <w:p w14:paraId="6F2BADC0" w14:textId="6B2CAD6D" w:rsidR="001617F3" w:rsidRDefault="004474C6" w:rsidP="00AB207A">
            <w:pPr>
              <w:pStyle w:val="Fliesstext"/>
              <w:tabs>
                <w:tab w:val="left" w:pos="1132"/>
              </w:tabs>
              <w:spacing w:before="120" w:after="120" w:line="276" w:lineRule="auto"/>
            </w:pPr>
            <w:r>
              <w:rPr>
                <w:b/>
                <w:bCs/>
              </w:rPr>
              <w:t>Anbieter:</w:t>
            </w:r>
            <w:r w:rsidR="00AB207A">
              <w:rPr>
                <w:b/>
                <w:bCs/>
              </w:rPr>
              <w:tab/>
            </w:r>
            <w:r w:rsidR="00211601" w:rsidRPr="001617F3">
              <w:t xml:space="preserve">Emch+Berger </w:t>
            </w:r>
            <w:r w:rsidR="00993B01">
              <w:t xml:space="preserve">AG </w:t>
            </w:r>
            <w:r w:rsidR="00211601" w:rsidRPr="001617F3">
              <w:t>Bern</w:t>
            </w:r>
            <w:r w:rsidR="00211601">
              <w:br/>
            </w:r>
            <w:r w:rsidR="00211601">
              <w:tab/>
              <w:t>(</w:t>
            </w:r>
            <w:r w:rsidR="000C7E2C" w:rsidRPr="001617F3">
              <w:t>Eigenentwicklun</w:t>
            </w:r>
            <w:r>
              <w:t>g</w:t>
            </w:r>
            <w:r w:rsidR="00211601">
              <w:t>)</w:t>
            </w:r>
          </w:p>
          <w:p w14:paraId="00AF389F" w14:textId="0F7B48CC" w:rsidR="00AB207A" w:rsidRPr="00AB207A" w:rsidRDefault="00AB207A" w:rsidP="00AB207A">
            <w:pPr>
              <w:pStyle w:val="Fliesstext"/>
              <w:tabs>
                <w:tab w:val="left" w:pos="1132"/>
              </w:tabs>
              <w:spacing w:before="120" w:after="120" w:line="276" w:lineRule="auto"/>
            </w:pPr>
            <w:r w:rsidRPr="001617F3">
              <w:rPr>
                <w:b/>
                <w:bCs/>
              </w:rPr>
              <w:t>Entwickler:</w:t>
            </w:r>
            <w:r>
              <w:rPr>
                <w:b/>
                <w:bCs/>
              </w:rPr>
              <w:tab/>
            </w:r>
            <w:r w:rsidRPr="001617F3">
              <w:t>Michael Fankhau</w:t>
            </w:r>
            <w:r w:rsidR="000752E4">
              <w:t>ser</w:t>
            </w:r>
            <w:r w:rsidR="00211601">
              <w:br/>
            </w:r>
            <w:r w:rsidR="00211601">
              <w:tab/>
            </w:r>
            <w:r w:rsidRPr="001617F3">
              <w:t>Tel. +41 58 451 65 68</w:t>
            </w:r>
          </w:p>
          <w:p w14:paraId="1DE6C179" w14:textId="6B6ADDCA" w:rsidR="00C825A8" w:rsidRPr="001617F3" w:rsidRDefault="000C7E2C" w:rsidP="00AB207A">
            <w:pPr>
              <w:pStyle w:val="Fliesstext"/>
              <w:tabs>
                <w:tab w:val="left" w:pos="1132"/>
              </w:tabs>
              <w:spacing w:before="120" w:after="120" w:line="276" w:lineRule="auto"/>
            </w:pPr>
            <w:r w:rsidRPr="001617F3">
              <w:rPr>
                <w:b/>
                <w:bCs/>
              </w:rPr>
              <w:t>Plattformen:</w:t>
            </w:r>
            <w:r w:rsidR="00AB207A">
              <w:rPr>
                <w:b/>
                <w:bCs/>
              </w:rPr>
              <w:tab/>
            </w:r>
            <w:r w:rsidRPr="001617F3">
              <w:t>iOS, Android</w:t>
            </w:r>
            <w:r w:rsidR="00C825A8" w:rsidRPr="001617F3">
              <w:t>, Windows</w:t>
            </w:r>
          </w:p>
          <w:p w14:paraId="6E9AD238" w14:textId="77777777" w:rsidR="000752E4" w:rsidRDefault="00AB207A" w:rsidP="00AB207A">
            <w:pPr>
              <w:pStyle w:val="Fliesstext"/>
              <w:tabs>
                <w:tab w:val="left" w:pos="1132"/>
              </w:tabs>
              <w:spacing w:before="120" w:after="120" w:line="276" w:lineRule="auto"/>
            </w:pPr>
            <w:r w:rsidRPr="001617F3">
              <w:rPr>
                <w:b/>
                <w:bCs/>
                <w:noProof/>
              </w:rPr>
              <w:drawing>
                <wp:anchor distT="0" distB="0" distL="114300" distR="114300" simplePos="0" relativeHeight="251654144" behindDoc="0" locked="0" layoutInCell="1" allowOverlap="1" wp14:anchorId="066D0412" wp14:editId="60BDBA47">
                  <wp:simplePos x="0" y="0"/>
                  <wp:positionH relativeFrom="column">
                    <wp:posOffset>64261</wp:posOffset>
                  </wp:positionH>
                  <wp:positionV relativeFrom="paragraph">
                    <wp:posOffset>643988</wp:posOffset>
                  </wp:positionV>
                  <wp:extent cx="1821065" cy="1821065"/>
                  <wp:effectExtent l="0" t="0" r="0" b="5715"/>
                  <wp:wrapNone/>
                  <wp:docPr id="149231855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8558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065" cy="182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C7E2C" w:rsidRPr="001617F3">
              <w:rPr>
                <w:b/>
                <w:bCs/>
              </w:rPr>
              <w:t>Technik:</w:t>
            </w:r>
            <w:r>
              <w:rPr>
                <w:b/>
                <w:bCs/>
              </w:rPr>
              <w:tab/>
            </w:r>
            <w:r w:rsidR="000C7E2C" w:rsidRPr="001617F3">
              <w:t>C# .NET 10 / M</w:t>
            </w:r>
            <w:r w:rsidR="000752E4">
              <w:t>AUI</w:t>
            </w:r>
          </w:p>
          <w:p w14:paraId="5DF2F9BA" w14:textId="404D3FF1" w:rsidR="003D21AD" w:rsidRPr="000004BC" w:rsidRDefault="002138E4" w:rsidP="00AB207A">
            <w:pPr>
              <w:pStyle w:val="Fliesstext"/>
              <w:tabs>
                <w:tab w:val="left" w:pos="1132"/>
              </w:tabs>
              <w:spacing w:before="120" w:after="120" w:line="276" w:lineRule="auto"/>
            </w:pPr>
            <w:r w:rsidRPr="001617F3">
              <w:rPr>
                <w:b/>
                <w:bCs/>
              </w:rPr>
              <w:t>Zeitraum:</w:t>
            </w:r>
            <w:r w:rsidR="00AB207A">
              <w:rPr>
                <w:b/>
                <w:bCs/>
              </w:rPr>
              <w:tab/>
            </w:r>
            <w:r w:rsidRPr="001617F3">
              <w:t>20</w:t>
            </w:r>
            <w:r w:rsidR="000C7E2C" w:rsidRPr="001617F3">
              <w:t>24</w:t>
            </w:r>
            <w:r w:rsidR="000B6D2F" w:rsidRPr="001617F3">
              <w:t xml:space="preserve"> </w:t>
            </w:r>
            <w:r w:rsidR="00C37F18" w:rsidRPr="001617F3">
              <w:t>–</w:t>
            </w:r>
            <w:r w:rsidR="000B6D2F" w:rsidRPr="001617F3">
              <w:t xml:space="preserve"> 20</w:t>
            </w:r>
            <w:r w:rsidR="000C7E2C" w:rsidRPr="001617F3">
              <w:t>2</w:t>
            </w:r>
            <w:r w:rsidR="00AB207A">
              <w:t>6</w:t>
            </w:r>
          </w:p>
        </w:tc>
      </w:tr>
    </w:tbl>
    <w:p w14:paraId="20FED212" w14:textId="6A0DAE8B" w:rsidR="00F05F64" w:rsidRPr="00577B4B" w:rsidRDefault="00F05F64" w:rsidP="00A96F0B">
      <w:pPr>
        <w:pStyle w:val="Abschnittstitel"/>
      </w:pPr>
    </w:p>
    <w:sectPr w:rsidR="00F05F64" w:rsidRPr="00577B4B" w:rsidSect="00E47FAC">
      <w:headerReference w:type="default" r:id="rId22"/>
      <w:headerReference w:type="first" r:id="rId23"/>
      <w:footerReference w:type="first" r:id="rId24"/>
      <w:type w:val="oddPage"/>
      <w:pgSz w:w="11906" w:h="16838" w:code="9"/>
      <w:pgMar w:top="1701" w:right="2722" w:bottom="709" w:left="1247" w:header="454" w:footer="454" w:gutter="0"/>
      <w:pgNumType w:start="1" w:chapStyle="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A8E68" w14:textId="77777777" w:rsidR="00CE5C5E" w:rsidRDefault="00CE5C5E">
      <w:r>
        <w:separator/>
      </w:r>
    </w:p>
  </w:endnote>
  <w:endnote w:type="continuationSeparator" w:id="0">
    <w:p w14:paraId="3D473131" w14:textId="77777777" w:rsidR="00CE5C5E" w:rsidRDefault="00CE5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-Star">
    <w:panose1 w:val="00000400000000000000"/>
    <w:charset w:val="00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STAR">
    <w:altName w:val="Franklin Gothic Demi Cond"/>
    <w:charset w:val="00"/>
    <w:family w:val="auto"/>
    <w:pitch w:val="variable"/>
    <w:sig w:usb0="800002AF" w:usb1="5000204A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23068" w14:textId="77777777" w:rsidR="003F21B8" w:rsidRPr="00A84941" w:rsidRDefault="003F21B8" w:rsidP="003F21B8">
    <w:pPr>
      <w:pStyle w:val="FusszeileAdresse"/>
      <w:rPr>
        <w:b/>
      </w:rPr>
    </w:pPr>
    <w:r w:rsidRPr="00A84941">
      <w:rPr>
        <w:b/>
      </w:rPr>
      <w:t xml:space="preserve">Emch+Berger AG </w:t>
    </w:r>
    <w:r>
      <w:rPr>
        <w:b/>
      </w:rPr>
      <w:t>Bern</w:t>
    </w:r>
  </w:p>
  <w:p w14:paraId="47B7E949" w14:textId="77777777" w:rsidR="003F21B8" w:rsidRPr="00A74979" w:rsidRDefault="003F21B8" w:rsidP="003F21B8">
    <w:pPr>
      <w:pStyle w:val="FusszeileAdresse"/>
    </w:pPr>
    <w:r>
      <w:t>bern</w:t>
    </w:r>
    <w:r w:rsidRPr="00A74979">
      <w:t>@</w:t>
    </w:r>
    <w:r>
      <w:t>emchberger.ch</w:t>
    </w:r>
    <w:r w:rsidRPr="00A74979">
      <w:t xml:space="preserve"> </w:t>
    </w:r>
    <w:r>
      <w:t>|</w:t>
    </w:r>
    <w:r w:rsidRPr="00A74979">
      <w:t xml:space="preserve"> </w:t>
    </w:r>
    <w:r w:rsidRPr="00983225">
      <w:t>www.emchberger.ch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6A27A" w14:textId="77777777" w:rsidR="00CE5C5E" w:rsidRDefault="00CE5C5E">
      <w:r>
        <w:separator/>
      </w:r>
    </w:p>
  </w:footnote>
  <w:footnote w:type="continuationSeparator" w:id="0">
    <w:p w14:paraId="5FA6EF6D" w14:textId="77777777" w:rsidR="00CE5C5E" w:rsidRDefault="00CE5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412" w:type="dxa"/>
      <w:tblBorders>
        <w:top w:val="none" w:sz="0" w:space="0" w:color="auto"/>
        <w:left w:val="none" w:sz="0" w:space="0" w:color="auto"/>
        <w:bottom w:val="single" w:sz="18" w:space="0" w:color="0076BD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3693"/>
      <w:gridCol w:w="4245"/>
      <w:gridCol w:w="1474"/>
    </w:tblGrid>
    <w:tr w:rsidR="00A200CB" w14:paraId="59C9BF4C" w14:textId="77777777" w:rsidTr="004004B5">
      <w:trPr>
        <w:trHeight w:val="340"/>
      </w:trPr>
      <w:tc>
        <w:tcPr>
          <w:tcW w:w="1962" w:type="pct"/>
          <w:tcBorders>
            <w:bottom w:val="nil"/>
            <w:right w:val="single" w:sz="2" w:space="0" w:color="auto"/>
          </w:tcBorders>
        </w:tcPr>
        <w:p w14:paraId="0BC692FC" w14:textId="77777777" w:rsidR="00A200CB" w:rsidRPr="005E5A1B" w:rsidRDefault="00A200CB" w:rsidP="003F21B8">
          <w:pPr>
            <w:pStyle w:val="BeKopfFusslinks"/>
          </w:pPr>
          <w:r w:rsidRPr="005E5A1B">
            <w:rPr>
              <w:b/>
            </w:rPr>
            <w:t xml:space="preserve">Emch+Berger AG </w:t>
          </w:r>
          <w:r w:rsidR="003F21B8">
            <w:rPr>
              <w:b/>
            </w:rPr>
            <w:t>Bern</w:t>
          </w:r>
          <w:r w:rsidRPr="005E5A1B">
            <w:br/>
          </w:r>
          <w:r w:rsidR="00222B71">
            <w:t>26</w:t>
          </w:r>
          <w:r>
            <w:t>. Januar 2016</w:t>
          </w:r>
        </w:p>
      </w:tc>
      <w:tc>
        <w:tcPr>
          <w:tcW w:w="2255" w:type="pct"/>
          <w:tcBorders>
            <w:left w:val="single" w:sz="2" w:space="0" w:color="auto"/>
            <w:bottom w:val="nil"/>
          </w:tcBorders>
          <w:tcMar>
            <w:left w:w="284" w:type="dxa"/>
          </w:tcMar>
        </w:tcPr>
        <w:p w14:paraId="5C0179AE" w14:textId="53FCC89A" w:rsidR="00A200CB" w:rsidRPr="00211601" w:rsidRDefault="006D63C0" w:rsidP="0099663A">
          <w:pPr>
            <w:pStyle w:val="BeKopfFussrechts"/>
            <w:tabs>
              <w:tab w:val="right" w:pos="5864"/>
            </w:tabs>
            <w:ind w:left="-28"/>
            <w:jc w:val="left"/>
          </w:pPr>
          <w:r>
            <w:fldChar w:fldCharType="begin"/>
          </w:r>
          <w:r w:rsidRPr="00211601">
            <w:instrText xml:space="preserve"> STYLEREF  Be_Titel  \* MERGEFORMAT </w:instrText>
          </w:r>
          <w:r>
            <w:fldChar w:fldCharType="separate"/>
          </w:r>
          <w:r w:rsidR="000752E4">
            <w:rPr>
              <w:b/>
              <w:bCs/>
              <w:noProof/>
              <w:lang w:val="de-DE"/>
            </w:rPr>
            <w:t>Fehler! Kein Text mit angegebener Formatvorlage im Dokument.</w:t>
          </w:r>
          <w:r>
            <w:rPr>
              <w:noProof/>
            </w:rPr>
            <w:fldChar w:fldCharType="end"/>
          </w:r>
          <w:r w:rsidR="00A200CB" w:rsidRPr="00211601">
            <w:rPr>
              <w:bCs/>
              <w:noProof/>
            </w:rPr>
            <w:br/>
          </w:r>
        </w:p>
      </w:tc>
      <w:tc>
        <w:tcPr>
          <w:tcW w:w="783" w:type="pct"/>
          <w:tcBorders>
            <w:bottom w:val="nil"/>
          </w:tcBorders>
        </w:tcPr>
        <w:p w14:paraId="3FA5E187" w14:textId="35DD3AA6" w:rsidR="00A200CB" w:rsidRDefault="00A200CB" w:rsidP="004F6C29">
          <w:pPr>
            <w:pStyle w:val="BeKopfFusslinks"/>
            <w:jc w:val="right"/>
          </w:pPr>
          <w:r>
            <w:rPr>
              <w:bCs/>
              <w:noProof/>
              <w:lang w:val="de-DE"/>
            </w:rPr>
            <w:t xml:space="preserve">Seite </w:t>
          </w: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 w:rsidR="00EA0E28">
            <w:rPr>
              <w:noProof/>
            </w:rPr>
            <w:t>2</w:t>
          </w:r>
          <w:r>
            <w:fldChar w:fldCharType="end"/>
          </w:r>
          <w:r>
            <w:t xml:space="preserve"> </w:t>
          </w:r>
          <w:r w:rsidRPr="00692C1D">
            <w:rPr>
              <w:rStyle w:val="Seitenzahl"/>
            </w:rPr>
            <w:t xml:space="preserve">/ </w:t>
          </w:r>
          <w:r w:rsidRPr="00692C1D">
            <w:rPr>
              <w:rStyle w:val="Seitenzahl"/>
            </w:rPr>
            <w:fldChar w:fldCharType="begin"/>
          </w:r>
          <w:r w:rsidRPr="00692C1D">
            <w:rPr>
              <w:rStyle w:val="Seitenzahl"/>
            </w:rPr>
            <w:instrText xml:space="preserve"> NUMPAGES </w:instrText>
          </w:r>
          <w:r w:rsidRPr="00692C1D">
            <w:rPr>
              <w:rStyle w:val="Seitenzahl"/>
            </w:rPr>
            <w:fldChar w:fldCharType="separate"/>
          </w:r>
          <w:r w:rsidR="00981C05">
            <w:rPr>
              <w:rStyle w:val="Seitenzahl"/>
              <w:noProof/>
            </w:rPr>
            <w:t>1</w:t>
          </w:r>
          <w:r w:rsidRPr="00692C1D">
            <w:rPr>
              <w:rStyle w:val="Seitenzahl"/>
            </w:rPr>
            <w:fldChar w:fldCharType="end"/>
          </w:r>
        </w:p>
      </w:tc>
    </w:tr>
  </w:tbl>
  <w:p w14:paraId="2BBCBCD9" w14:textId="77777777" w:rsidR="00A200CB" w:rsidRDefault="00A200C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49A73" w14:textId="632F3FA8" w:rsidR="00A200CB" w:rsidRPr="00BA1CBE" w:rsidRDefault="00A200CB" w:rsidP="009F233D">
    <w:pPr>
      <w:pStyle w:val="EBGKopfzeile"/>
      <w:tabs>
        <w:tab w:val="right" w:pos="7938"/>
        <w:tab w:val="right" w:pos="9923"/>
      </w:tabs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ADD1EDA" wp14:editId="2E5DEBB1">
          <wp:simplePos x="0" y="0"/>
          <wp:positionH relativeFrom="page">
            <wp:posOffset>6419850</wp:posOffset>
          </wp:positionH>
          <wp:positionV relativeFrom="page">
            <wp:posOffset>171450</wp:posOffset>
          </wp:positionV>
          <wp:extent cx="728980" cy="720265"/>
          <wp:effectExtent l="0" t="0" r="0" b="3810"/>
          <wp:wrapNone/>
          <wp:docPr id="24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980" cy="720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D0A86B0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007049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5B6F3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D98E8C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02CCC1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578B2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3F3DA5"/>
    <w:multiLevelType w:val="multilevel"/>
    <w:tmpl w:val="C5164E48"/>
    <w:styleLink w:val="111111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80"/>
        </w:tabs>
        <w:ind w:left="1880" w:hanging="3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28"/>
        </w:tabs>
        <w:ind w:left="1928" w:hanging="22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61"/>
        </w:tabs>
        <w:ind w:left="1361" w:hanging="3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0C1B1300"/>
    <w:multiLevelType w:val="multilevel"/>
    <w:tmpl w:val="E488BAF8"/>
    <w:styleLink w:val="AufzhlungEBG"/>
    <w:lvl w:ilvl="0">
      <w:start w:val="29"/>
      <w:numFmt w:val="bullet"/>
      <w:lvlText w:val="-"/>
      <w:lvlJc w:val="left"/>
      <w:pPr>
        <w:tabs>
          <w:tab w:val="num" w:pos="1021"/>
        </w:tabs>
        <w:ind w:left="1021" w:hanging="284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098"/>
        </w:tabs>
        <w:ind w:left="2098" w:hanging="22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77"/>
        </w:tabs>
        <w:ind w:left="577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97"/>
        </w:tabs>
        <w:ind w:left="649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17"/>
        </w:tabs>
        <w:ind w:left="7217" w:hanging="360"/>
      </w:pPr>
      <w:rPr>
        <w:rFonts w:ascii="Wingdings" w:hAnsi="Wingdings" w:hint="default"/>
      </w:rPr>
    </w:lvl>
  </w:abstractNum>
  <w:abstractNum w:abstractNumId="8" w15:restartNumberingAfterBreak="0">
    <w:nsid w:val="24D81A64"/>
    <w:multiLevelType w:val="hybridMultilevel"/>
    <w:tmpl w:val="55B099C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056FD"/>
    <w:multiLevelType w:val="multilevel"/>
    <w:tmpl w:val="03F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72D2D"/>
    <w:multiLevelType w:val="hybridMultilevel"/>
    <w:tmpl w:val="90DA996E"/>
    <w:lvl w:ilvl="0" w:tplc="623C0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7753E0"/>
    <w:multiLevelType w:val="hybridMultilevel"/>
    <w:tmpl w:val="7734A2AE"/>
    <w:lvl w:ilvl="0" w:tplc="02582792">
      <w:start w:val="2018"/>
      <w:numFmt w:val="bullet"/>
      <w:lvlText w:val="-"/>
      <w:lvlJc w:val="left"/>
      <w:pPr>
        <w:ind w:left="36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9C23E6"/>
    <w:multiLevelType w:val="hybridMultilevel"/>
    <w:tmpl w:val="D8F0273C"/>
    <w:lvl w:ilvl="0" w:tplc="623C0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3E8618C"/>
    <w:multiLevelType w:val="hybridMultilevel"/>
    <w:tmpl w:val="22EC2FFE"/>
    <w:lvl w:ilvl="0" w:tplc="623C03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633899"/>
    <w:multiLevelType w:val="hybridMultilevel"/>
    <w:tmpl w:val="6BFC1C18"/>
    <w:lvl w:ilvl="0" w:tplc="193EAEC0">
      <w:numFmt w:val="bullet"/>
      <w:lvlText w:val="-"/>
      <w:lvlJc w:val="left"/>
      <w:pPr>
        <w:ind w:left="405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5" w15:restartNumberingAfterBreak="0">
    <w:nsid w:val="531B038D"/>
    <w:multiLevelType w:val="multilevel"/>
    <w:tmpl w:val="AB7A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813CC"/>
    <w:multiLevelType w:val="hybridMultilevel"/>
    <w:tmpl w:val="E0526218"/>
    <w:lvl w:ilvl="0" w:tplc="7BF85CC2"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F71E12"/>
    <w:multiLevelType w:val="hybridMultilevel"/>
    <w:tmpl w:val="4B649600"/>
    <w:lvl w:ilvl="0" w:tplc="A4E44FE4">
      <w:start w:val="201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75A48"/>
    <w:multiLevelType w:val="multilevel"/>
    <w:tmpl w:val="287EAE8C"/>
    <w:lvl w:ilvl="0">
      <w:start w:val="1"/>
      <w:numFmt w:val="decimal"/>
      <w:pStyle w:val="berschrift1"/>
      <w:lvlText w:val="%1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pStyle w:val="berschrift7"/>
      <w:lvlText w:val="Anhang %7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7">
      <w:start w:val="1"/>
      <w:numFmt w:val="decimal"/>
      <w:pStyle w:val="berschrift8"/>
      <w:lvlText w:val="%7.%8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8">
      <w:start w:val="1"/>
      <w:numFmt w:val="decimal"/>
      <w:pStyle w:val="berschrift9"/>
      <w:lvlText w:val="%7.%8.%9"/>
      <w:lvlJc w:val="left"/>
      <w:pPr>
        <w:tabs>
          <w:tab w:val="num" w:pos="737"/>
        </w:tabs>
        <w:ind w:left="737" w:hanging="737"/>
      </w:pPr>
      <w:rPr>
        <w:rFonts w:hint="default"/>
      </w:rPr>
    </w:lvl>
  </w:abstractNum>
  <w:abstractNum w:abstractNumId="19" w15:restartNumberingAfterBreak="0">
    <w:nsid w:val="6AE816BE"/>
    <w:multiLevelType w:val="multilevel"/>
    <w:tmpl w:val="B724746E"/>
    <w:styleLink w:val="Aufznummeriert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STAR" w:hAnsi="TSTAR" w:hint="default"/>
        <w:sz w:val="20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44"/>
        </w:tabs>
        <w:ind w:left="164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24"/>
        </w:tabs>
        <w:ind w:left="232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04"/>
        </w:tabs>
        <w:ind w:left="3004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84"/>
        </w:tabs>
        <w:ind w:left="368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64"/>
        </w:tabs>
        <w:ind w:left="4364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4"/>
        </w:tabs>
        <w:ind w:left="5044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24"/>
        </w:tabs>
        <w:ind w:left="5724" w:hanging="284"/>
      </w:pPr>
      <w:rPr>
        <w:rFonts w:hint="default"/>
      </w:rPr>
    </w:lvl>
  </w:abstractNum>
  <w:abstractNum w:abstractNumId="20" w15:restartNumberingAfterBreak="0">
    <w:nsid w:val="6B8A6321"/>
    <w:multiLevelType w:val="multilevel"/>
    <w:tmpl w:val="D8DCEC66"/>
    <w:lvl w:ilvl="0">
      <w:start w:val="1"/>
      <w:numFmt w:val="bullet"/>
      <w:pStyle w:val="Aufzhlungunnummeriert"/>
      <w:lvlText w:val="–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bullet"/>
      <w:lvlText w:val="–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B0006AD"/>
    <w:multiLevelType w:val="multilevel"/>
    <w:tmpl w:val="4246E92C"/>
    <w:styleLink w:val="AufzhlungEBGnummeriert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22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44"/>
        </w:tabs>
        <w:ind w:left="1344" w:hanging="3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03"/>
        </w:tabs>
        <w:ind w:left="221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23"/>
        </w:tabs>
        <w:ind w:left="271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83"/>
        </w:tabs>
        <w:ind w:left="322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03"/>
        </w:tabs>
        <w:ind w:left="372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63"/>
        </w:tabs>
        <w:ind w:left="4303" w:hanging="1440"/>
      </w:pPr>
      <w:rPr>
        <w:rFonts w:hint="default"/>
      </w:rPr>
    </w:lvl>
  </w:abstractNum>
  <w:abstractNum w:abstractNumId="22" w15:restartNumberingAfterBreak="0">
    <w:nsid w:val="7F203B19"/>
    <w:multiLevelType w:val="multilevel"/>
    <w:tmpl w:val="CE924F6C"/>
    <w:lvl w:ilvl="0">
      <w:start w:val="1"/>
      <w:numFmt w:val="decimal"/>
      <w:pStyle w:val="Aufzhlungnummeriert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59"/>
        </w:tabs>
        <w:ind w:left="1559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9"/>
        </w:tabs>
        <w:ind w:left="-2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9"/>
        </w:tabs>
        <w:ind w:left="-2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29"/>
        </w:tabs>
        <w:ind w:left="-2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29"/>
        </w:tabs>
        <w:ind w:left="-2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29"/>
        </w:tabs>
        <w:ind w:left="-2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29"/>
        </w:tabs>
        <w:ind w:left="-29" w:firstLine="0"/>
      </w:pPr>
      <w:rPr>
        <w:rFonts w:hint="default"/>
      </w:rPr>
    </w:lvl>
  </w:abstractNum>
  <w:num w:numId="1" w16cid:durableId="835611285">
    <w:abstractNumId w:val="7"/>
  </w:num>
  <w:num w:numId="2" w16cid:durableId="1412702395">
    <w:abstractNumId w:val="19"/>
  </w:num>
  <w:num w:numId="3" w16cid:durableId="1034502299">
    <w:abstractNumId w:val="20"/>
  </w:num>
  <w:num w:numId="4" w16cid:durableId="2060203383">
    <w:abstractNumId w:val="22"/>
  </w:num>
  <w:num w:numId="5" w16cid:durableId="299313539">
    <w:abstractNumId w:val="18"/>
  </w:num>
  <w:num w:numId="6" w16cid:durableId="1862359733">
    <w:abstractNumId w:val="6"/>
  </w:num>
  <w:num w:numId="7" w16cid:durableId="261573740">
    <w:abstractNumId w:val="21"/>
  </w:num>
  <w:num w:numId="8" w16cid:durableId="437993770">
    <w:abstractNumId w:val="20"/>
  </w:num>
  <w:num w:numId="9" w16cid:durableId="1893299852">
    <w:abstractNumId w:val="22"/>
  </w:num>
  <w:num w:numId="10" w16cid:durableId="2018649265">
    <w:abstractNumId w:val="5"/>
  </w:num>
  <w:num w:numId="11" w16cid:durableId="1290673569">
    <w:abstractNumId w:val="3"/>
  </w:num>
  <w:num w:numId="12" w16cid:durableId="1651325237">
    <w:abstractNumId w:val="2"/>
  </w:num>
  <w:num w:numId="13" w16cid:durableId="655764235">
    <w:abstractNumId w:val="1"/>
  </w:num>
  <w:num w:numId="14" w16cid:durableId="1150056191">
    <w:abstractNumId w:val="0"/>
  </w:num>
  <w:num w:numId="15" w16cid:durableId="2131775841">
    <w:abstractNumId w:val="4"/>
  </w:num>
  <w:num w:numId="16" w16cid:durableId="503251981">
    <w:abstractNumId w:val="12"/>
  </w:num>
  <w:num w:numId="17" w16cid:durableId="1745370312">
    <w:abstractNumId w:val="13"/>
  </w:num>
  <w:num w:numId="18" w16cid:durableId="1861967694">
    <w:abstractNumId w:val="16"/>
  </w:num>
  <w:num w:numId="19" w16cid:durableId="147794379">
    <w:abstractNumId w:val="10"/>
  </w:num>
  <w:num w:numId="20" w16cid:durableId="27922442">
    <w:abstractNumId w:val="14"/>
  </w:num>
  <w:num w:numId="21" w16cid:durableId="3822717">
    <w:abstractNumId w:val="17"/>
  </w:num>
  <w:num w:numId="22" w16cid:durableId="943921771">
    <w:abstractNumId w:val="11"/>
  </w:num>
  <w:num w:numId="23" w16cid:durableId="1184322530">
    <w:abstractNumId w:val="9"/>
  </w:num>
  <w:num w:numId="24" w16cid:durableId="990867315">
    <w:abstractNumId w:val="15"/>
  </w:num>
  <w:num w:numId="25" w16cid:durableId="277180160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attachedTemplate r:id="rId1"/>
  <w:stylePaneFormatFilter w:val="3401" w:allStyles="1" w:customStyles="0" w:latentStyles="0" w:stylesInUse="0" w:headingStyles="0" w:numberingStyles="0" w:tableStyles="0" w:directFormattingOnRuns="0" w:directFormattingOnParagraphs="0" w:directFormattingOnNumbering="1" w:directFormattingOnTables="0" w:clearFormatting="1" w:top3HeadingStyles="1" w:visibleStyles="0" w:alternateStyleNames="0"/>
  <w:stylePaneSortMethod w:val="0000"/>
  <w:defaultTabStop w:val="709"/>
  <w:autoHyphenation/>
  <w:hyphenationZone w:val="142"/>
  <w:doNotHyphenateCaps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F64"/>
    <w:rsid w:val="000004BC"/>
    <w:rsid w:val="000007EE"/>
    <w:rsid w:val="00000896"/>
    <w:rsid w:val="00004178"/>
    <w:rsid w:val="00005707"/>
    <w:rsid w:val="00006D3C"/>
    <w:rsid w:val="00010831"/>
    <w:rsid w:val="00012BAC"/>
    <w:rsid w:val="00014416"/>
    <w:rsid w:val="00017436"/>
    <w:rsid w:val="00025F4C"/>
    <w:rsid w:val="000260C7"/>
    <w:rsid w:val="0002632B"/>
    <w:rsid w:val="00026C13"/>
    <w:rsid w:val="00027A2E"/>
    <w:rsid w:val="00033D51"/>
    <w:rsid w:val="000354F6"/>
    <w:rsid w:val="000357ED"/>
    <w:rsid w:val="000358F9"/>
    <w:rsid w:val="000371DD"/>
    <w:rsid w:val="00042B96"/>
    <w:rsid w:val="000437FB"/>
    <w:rsid w:val="00044DD7"/>
    <w:rsid w:val="000465E6"/>
    <w:rsid w:val="00052656"/>
    <w:rsid w:val="00053A17"/>
    <w:rsid w:val="00055049"/>
    <w:rsid w:val="000554A0"/>
    <w:rsid w:val="00055B75"/>
    <w:rsid w:val="0005774D"/>
    <w:rsid w:val="00061A22"/>
    <w:rsid w:val="00064B85"/>
    <w:rsid w:val="00064C4F"/>
    <w:rsid w:val="0007113D"/>
    <w:rsid w:val="00074048"/>
    <w:rsid w:val="000752E4"/>
    <w:rsid w:val="000754B8"/>
    <w:rsid w:val="000771D7"/>
    <w:rsid w:val="00077403"/>
    <w:rsid w:val="0008620F"/>
    <w:rsid w:val="00094130"/>
    <w:rsid w:val="00095049"/>
    <w:rsid w:val="00095F25"/>
    <w:rsid w:val="000A2100"/>
    <w:rsid w:val="000A44F4"/>
    <w:rsid w:val="000B057C"/>
    <w:rsid w:val="000B1BC3"/>
    <w:rsid w:val="000B24C8"/>
    <w:rsid w:val="000B46B2"/>
    <w:rsid w:val="000B56DB"/>
    <w:rsid w:val="000B6D2F"/>
    <w:rsid w:val="000C1839"/>
    <w:rsid w:val="000C6B7F"/>
    <w:rsid w:val="000C7E2C"/>
    <w:rsid w:val="000D1B4C"/>
    <w:rsid w:val="000D7582"/>
    <w:rsid w:val="000D7CA8"/>
    <w:rsid w:val="000E28D2"/>
    <w:rsid w:val="000E3D4B"/>
    <w:rsid w:val="000E46FB"/>
    <w:rsid w:val="000E6CA5"/>
    <w:rsid w:val="000F1B16"/>
    <w:rsid w:val="000F1EAB"/>
    <w:rsid w:val="000F355F"/>
    <w:rsid w:val="000F4E30"/>
    <w:rsid w:val="000F56F7"/>
    <w:rsid w:val="000F574D"/>
    <w:rsid w:val="001009EE"/>
    <w:rsid w:val="00101C12"/>
    <w:rsid w:val="00102177"/>
    <w:rsid w:val="001038FE"/>
    <w:rsid w:val="00106583"/>
    <w:rsid w:val="001107C0"/>
    <w:rsid w:val="00114B73"/>
    <w:rsid w:val="00115911"/>
    <w:rsid w:val="00121D5A"/>
    <w:rsid w:val="001220A8"/>
    <w:rsid w:val="00123622"/>
    <w:rsid w:val="00125113"/>
    <w:rsid w:val="00127231"/>
    <w:rsid w:val="001275E3"/>
    <w:rsid w:val="00127B55"/>
    <w:rsid w:val="00132ABD"/>
    <w:rsid w:val="001353FB"/>
    <w:rsid w:val="00135EA3"/>
    <w:rsid w:val="00136289"/>
    <w:rsid w:val="00136441"/>
    <w:rsid w:val="00136506"/>
    <w:rsid w:val="00141031"/>
    <w:rsid w:val="00145D32"/>
    <w:rsid w:val="00147974"/>
    <w:rsid w:val="00147DF6"/>
    <w:rsid w:val="00150159"/>
    <w:rsid w:val="00152D39"/>
    <w:rsid w:val="00157247"/>
    <w:rsid w:val="00157357"/>
    <w:rsid w:val="001602E9"/>
    <w:rsid w:val="001617F3"/>
    <w:rsid w:val="00161954"/>
    <w:rsid w:val="00165E5A"/>
    <w:rsid w:val="00166D13"/>
    <w:rsid w:val="00167FB0"/>
    <w:rsid w:val="0017397D"/>
    <w:rsid w:val="00175625"/>
    <w:rsid w:val="0017680F"/>
    <w:rsid w:val="0017768F"/>
    <w:rsid w:val="00183FA5"/>
    <w:rsid w:val="001902C9"/>
    <w:rsid w:val="00191CF0"/>
    <w:rsid w:val="00192226"/>
    <w:rsid w:val="00192613"/>
    <w:rsid w:val="00195179"/>
    <w:rsid w:val="00195BA3"/>
    <w:rsid w:val="001961D3"/>
    <w:rsid w:val="00196416"/>
    <w:rsid w:val="0019714B"/>
    <w:rsid w:val="001A2306"/>
    <w:rsid w:val="001A2641"/>
    <w:rsid w:val="001A3D6D"/>
    <w:rsid w:val="001A50C4"/>
    <w:rsid w:val="001A76CC"/>
    <w:rsid w:val="001A7A45"/>
    <w:rsid w:val="001A7E2E"/>
    <w:rsid w:val="001B068C"/>
    <w:rsid w:val="001B0DBE"/>
    <w:rsid w:val="001B2406"/>
    <w:rsid w:val="001B50EE"/>
    <w:rsid w:val="001B5F89"/>
    <w:rsid w:val="001B6C00"/>
    <w:rsid w:val="001B7ADF"/>
    <w:rsid w:val="001C29F9"/>
    <w:rsid w:val="001C3658"/>
    <w:rsid w:val="001C5062"/>
    <w:rsid w:val="001C5A79"/>
    <w:rsid w:val="001D0022"/>
    <w:rsid w:val="001D2EB9"/>
    <w:rsid w:val="001D3252"/>
    <w:rsid w:val="001D5E1B"/>
    <w:rsid w:val="001D6211"/>
    <w:rsid w:val="001D692D"/>
    <w:rsid w:val="001D71ED"/>
    <w:rsid w:val="001D7B88"/>
    <w:rsid w:val="001E0259"/>
    <w:rsid w:val="001E2849"/>
    <w:rsid w:val="001E427C"/>
    <w:rsid w:val="001E5B8C"/>
    <w:rsid w:val="001E6767"/>
    <w:rsid w:val="001F2C30"/>
    <w:rsid w:val="001F2C7C"/>
    <w:rsid w:val="001F72B7"/>
    <w:rsid w:val="001F7DF3"/>
    <w:rsid w:val="002001DA"/>
    <w:rsid w:val="00200879"/>
    <w:rsid w:val="0020161F"/>
    <w:rsid w:val="00201675"/>
    <w:rsid w:val="002033B8"/>
    <w:rsid w:val="002054ED"/>
    <w:rsid w:val="00205C66"/>
    <w:rsid w:val="002067EB"/>
    <w:rsid w:val="00210E03"/>
    <w:rsid w:val="00211601"/>
    <w:rsid w:val="002117C5"/>
    <w:rsid w:val="002138E4"/>
    <w:rsid w:val="00213F33"/>
    <w:rsid w:val="00216945"/>
    <w:rsid w:val="00220C42"/>
    <w:rsid w:val="00222B71"/>
    <w:rsid w:val="00223765"/>
    <w:rsid w:val="00227A53"/>
    <w:rsid w:val="002322D6"/>
    <w:rsid w:val="002345B5"/>
    <w:rsid w:val="002348C0"/>
    <w:rsid w:val="002371FB"/>
    <w:rsid w:val="00237671"/>
    <w:rsid w:val="00240342"/>
    <w:rsid w:val="00243A4B"/>
    <w:rsid w:val="00244E9C"/>
    <w:rsid w:val="00245109"/>
    <w:rsid w:val="00250ECA"/>
    <w:rsid w:val="00253D8C"/>
    <w:rsid w:val="002579C5"/>
    <w:rsid w:val="0026184A"/>
    <w:rsid w:val="00265EE5"/>
    <w:rsid w:val="00267080"/>
    <w:rsid w:val="00270030"/>
    <w:rsid w:val="00270403"/>
    <w:rsid w:val="0027046E"/>
    <w:rsid w:val="002728F4"/>
    <w:rsid w:val="00274CEC"/>
    <w:rsid w:val="00274E93"/>
    <w:rsid w:val="0027564D"/>
    <w:rsid w:val="00277B27"/>
    <w:rsid w:val="00277E0B"/>
    <w:rsid w:val="00282DE8"/>
    <w:rsid w:val="00290EA4"/>
    <w:rsid w:val="00292CD8"/>
    <w:rsid w:val="00297211"/>
    <w:rsid w:val="00297EF2"/>
    <w:rsid w:val="002A254B"/>
    <w:rsid w:val="002A5329"/>
    <w:rsid w:val="002A701A"/>
    <w:rsid w:val="002A703D"/>
    <w:rsid w:val="002B10B0"/>
    <w:rsid w:val="002B345D"/>
    <w:rsid w:val="002B5E86"/>
    <w:rsid w:val="002B62BD"/>
    <w:rsid w:val="002C27F7"/>
    <w:rsid w:val="002C357A"/>
    <w:rsid w:val="002C451A"/>
    <w:rsid w:val="002C4EBA"/>
    <w:rsid w:val="002C5EFC"/>
    <w:rsid w:val="002D0192"/>
    <w:rsid w:val="002D103C"/>
    <w:rsid w:val="002D1699"/>
    <w:rsid w:val="002D3E5C"/>
    <w:rsid w:val="002D6D5F"/>
    <w:rsid w:val="002D7E47"/>
    <w:rsid w:val="002E1ECC"/>
    <w:rsid w:val="002E31FB"/>
    <w:rsid w:val="002E3FA1"/>
    <w:rsid w:val="002E41A4"/>
    <w:rsid w:val="002E6E26"/>
    <w:rsid w:val="002F11C9"/>
    <w:rsid w:val="002F1A12"/>
    <w:rsid w:val="002F2AB2"/>
    <w:rsid w:val="002F2EB7"/>
    <w:rsid w:val="002F4589"/>
    <w:rsid w:val="002F5C0E"/>
    <w:rsid w:val="002F655D"/>
    <w:rsid w:val="002F6804"/>
    <w:rsid w:val="002F6862"/>
    <w:rsid w:val="002F6EA5"/>
    <w:rsid w:val="002F74FD"/>
    <w:rsid w:val="00300AB3"/>
    <w:rsid w:val="003023DE"/>
    <w:rsid w:val="003032A8"/>
    <w:rsid w:val="00306083"/>
    <w:rsid w:val="003131CF"/>
    <w:rsid w:val="00313B22"/>
    <w:rsid w:val="00314708"/>
    <w:rsid w:val="00317378"/>
    <w:rsid w:val="00317416"/>
    <w:rsid w:val="00317703"/>
    <w:rsid w:val="00320B64"/>
    <w:rsid w:val="00321AD7"/>
    <w:rsid w:val="00324F7B"/>
    <w:rsid w:val="003259A0"/>
    <w:rsid w:val="0032688F"/>
    <w:rsid w:val="0033490C"/>
    <w:rsid w:val="0033570C"/>
    <w:rsid w:val="003359F7"/>
    <w:rsid w:val="00336FFF"/>
    <w:rsid w:val="00337194"/>
    <w:rsid w:val="003400B1"/>
    <w:rsid w:val="00341C23"/>
    <w:rsid w:val="003424B3"/>
    <w:rsid w:val="00343480"/>
    <w:rsid w:val="00344BC5"/>
    <w:rsid w:val="00346DC5"/>
    <w:rsid w:val="00346E57"/>
    <w:rsid w:val="003522CC"/>
    <w:rsid w:val="003533ED"/>
    <w:rsid w:val="0035595C"/>
    <w:rsid w:val="003572C2"/>
    <w:rsid w:val="00357EDF"/>
    <w:rsid w:val="003639B9"/>
    <w:rsid w:val="00370046"/>
    <w:rsid w:val="003703EE"/>
    <w:rsid w:val="00370600"/>
    <w:rsid w:val="0037083D"/>
    <w:rsid w:val="00370B2A"/>
    <w:rsid w:val="00373ED9"/>
    <w:rsid w:val="003756F9"/>
    <w:rsid w:val="00376742"/>
    <w:rsid w:val="00376B89"/>
    <w:rsid w:val="00382E5F"/>
    <w:rsid w:val="003835A0"/>
    <w:rsid w:val="00385614"/>
    <w:rsid w:val="00395BA3"/>
    <w:rsid w:val="003A13DC"/>
    <w:rsid w:val="003A2545"/>
    <w:rsid w:val="003A28EC"/>
    <w:rsid w:val="003A2B5A"/>
    <w:rsid w:val="003B1C0B"/>
    <w:rsid w:val="003B2FB7"/>
    <w:rsid w:val="003B34FB"/>
    <w:rsid w:val="003B3EFC"/>
    <w:rsid w:val="003B54DB"/>
    <w:rsid w:val="003B6B1A"/>
    <w:rsid w:val="003B7DB1"/>
    <w:rsid w:val="003C59F2"/>
    <w:rsid w:val="003C5B11"/>
    <w:rsid w:val="003D02FF"/>
    <w:rsid w:val="003D03FB"/>
    <w:rsid w:val="003D2183"/>
    <w:rsid w:val="003D21AD"/>
    <w:rsid w:val="003E0579"/>
    <w:rsid w:val="003E3325"/>
    <w:rsid w:val="003E4140"/>
    <w:rsid w:val="003E4468"/>
    <w:rsid w:val="003E4C30"/>
    <w:rsid w:val="003E5723"/>
    <w:rsid w:val="003E5A97"/>
    <w:rsid w:val="003F0421"/>
    <w:rsid w:val="003F21B8"/>
    <w:rsid w:val="003F2669"/>
    <w:rsid w:val="003F4765"/>
    <w:rsid w:val="003F4917"/>
    <w:rsid w:val="003F4946"/>
    <w:rsid w:val="003F76F4"/>
    <w:rsid w:val="00402F89"/>
    <w:rsid w:val="00404BE1"/>
    <w:rsid w:val="00406F21"/>
    <w:rsid w:val="00407EC9"/>
    <w:rsid w:val="00410354"/>
    <w:rsid w:val="00412321"/>
    <w:rsid w:val="004126E5"/>
    <w:rsid w:val="0041477F"/>
    <w:rsid w:val="0041543D"/>
    <w:rsid w:val="00420439"/>
    <w:rsid w:val="00430694"/>
    <w:rsid w:val="0043127C"/>
    <w:rsid w:val="004335C2"/>
    <w:rsid w:val="00433AE5"/>
    <w:rsid w:val="004344B3"/>
    <w:rsid w:val="00435A5D"/>
    <w:rsid w:val="00435DB7"/>
    <w:rsid w:val="00436D4B"/>
    <w:rsid w:val="004404C5"/>
    <w:rsid w:val="004418D5"/>
    <w:rsid w:val="00441A71"/>
    <w:rsid w:val="004423D2"/>
    <w:rsid w:val="00443638"/>
    <w:rsid w:val="004465BB"/>
    <w:rsid w:val="004468EA"/>
    <w:rsid w:val="004474C6"/>
    <w:rsid w:val="004505F3"/>
    <w:rsid w:val="00450D58"/>
    <w:rsid w:val="00451406"/>
    <w:rsid w:val="00452F1A"/>
    <w:rsid w:val="00455CC1"/>
    <w:rsid w:val="004562D4"/>
    <w:rsid w:val="00457067"/>
    <w:rsid w:val="00457BB0"/>
    <w:rsid w:val="00462263"/>
    <w:rsid w:val="00462D67"/>
    <w:rsid w:val="00464BE3"/>
    <w:rsid w:val="0046525A"/>
    <w:rsid w:val="004652F6"/>
    <w:rsid w:val="00470376"/>
    <w:rsid w:val="00470CA9"/>
    <w:rsid w:val="00476086"/>
    <w:rsid w:val="0047640D"/>
    <w:rsid w:val="004764A3"/>
    <w:rsid w:val="00476ACF"/>
    <w:rsid w:val="00485C93"/>
    <w:rsid w:val="00485F99"/>
    <w:rsid w:val="0048762D"/>
    <w:rsid w:val="0049040B"/>
    <w:rsid w:val="00491FB9"/>
    <w:rsid w:val="00494CA2"/>
    <w:rsid w:val="00494E82"/>
    <w:rsid w:val="00497668"/>
    <w:rsid w:val="004A0DC2"/>
    <w:rsid w:val="004A14D4"/>
    <w:rsid w:val="004A1C7F"/>
    <w:rsid w:val="004A34A5"/>
    <w:rsid w:val="004A4091"/>
    <w:rsid w:val="004A5BD5"/>
    <w:rsid w:val="004B35ED"/>
    <w:rsid w:val="004B38DB"/>
    <w:rsid w:val="004B52F5"/>
    <w:rsid w:val="004B570E"/>
    <w:rsid w:val="004B6D23"/>
    <w:rsid w:val="004C093E"/>
    <w:rsid w:val="004C154F"/>
    <w:rsid w:val="004C2C71"/>
    <w:rsid w:val="004D0ACE"/>
    <w:rsid w:val="004D0C87"/>
    <w:rsid w:val="004D1ACF"/>
    <w:rsid w:val="004D1F68"/>
    <w:rsid w:val="004D2449"/>
    <w:rsid w:val="004D4840"/>
    <w:rsid w:val="004D57D6"/>
    <w:rsid w:val="004D587A"/>
    <w:rsid w:val="004D65F9"/>
    <w:rsid w:val="004D6788"/>
    <w:rsid w:val="004E07E6"/>
    <w:rsid w:val="004E418E"/>
    <w:rsid w:val="004E427D"/>
    <w:rsid w:val="004F1E09"/>
    <w:rsid w:val="004F27A2"/>
    <w:rsid w:val="004F36F1"/>
    <w:rsid w:val="004F6C29"/>
    <w:rsid w:val="00506ACC"/>
    <w:rsid w:val="00507570"/>
    <w:rsid w:val="005075C9"/>
    <w:rsid w:val="005126AE"/>
    <w:rsid w:val="005157A2"/>
    <w:rsid w:val="00516E6A"/>
    <w:rsid w:val="00516EF6"/>
    <w:rsid w:val="005211E7"/>
    <w:rsid w:val="0052202C"/>
    <w:rsid w:val="00527F18"/>
    <w:rsid w:val="00531724"/>
    <w:rsid w:val="00533350"/>
    <w:rsid w:val="00533A6C"/>
    <w:rsid w:val="00536E00"/>
    <w:rsid w:val="005433E4"/>
    <w:rsid w:val="00543AD6"/>
    <w:rsid w:val="00545496"/>
    <w:rsid w:val="00545D2F"/>
    <w:rsid w:val="00547393"/>
    <w:rsid w:val="00547E08"/>
    <w:rsid w:val="00550DAF"/>
    <w:rsid w:val="0055319C"/>
    <w:rsid w:val="00554382"/>
    <w:rsid w:val="00554534"/>
    <w:rsid w:val="00555DD9"/>
    <w:rsid w:val="00556147"/>
    <w:rsid w:val="00556603"/>
    <w:rsid w:val="00556F7F"/>
    <w:rsid w:val="00563465"/>
    <w:rsid w:val="0056359E"/>
    <w:rsid w:val="00570B0E"/>
    <w:rsid w:val="0057113F"/>
    <w:rsid w:val="00571CC0"/>
    <w:rsid w:val="00572972"/>
    <w:rsid w:val="00572E55"/>
    <w:rsid w:val="0057638E"/>
    <w:rsid w:val="00577B4B"/>
    <w:rsid w:val="00580677"/>
    <w:rsid w:val="00580A6F"/>
    <w:rsid w:val="00582421"/>
    <w:rsid w:val="0058413D"/>
    <w:rsid w:val="005844F6"/>
    <w:rsid w:val="005867CE"/>
    <w:rsid w:val="0058694C"/>
    <w:rsid w:val="00587435"/>
    <w:rsid w:val="005906E7"/>
    <w:rsid w:val="00592A9E"/>
    <w:rsid w:val="00592B77"/>
    <w:rsid w:val="00593EA9"/>
    <w:rsid w:val="00593FFB"/>
    <w:rsid w:val="005971CC"/>
    <w:rsid w:val="005A2F72"/>
    <w:rsid w:val="005A2FBF"/>
    <w:rsid w:val="005A3AD0"/>
    <w:rsid w:val="005A464F"/>
    <w:rsid w:val="005A49BF"/>
    <w:rsid w:val="005A5C08"/>
    <w:rsid w:val="005A6196"/>
    <w:rsid w:val="005A7480"/>
    <w:rsid w:val="005B10B2"/>
    <w:rsid w:val="005B120E"/>
    <w:rsid w:val="005B1FBA"/>
    <w:rsid w:val="005B296F"/>
    <w:rsid w:val="005B318B"/>
    <w:rsid w:val="005B47D1"/>
    <w:rsid w:val="005B5AA4"/>
    <w:rsid w:val="005B6BA5"/>
    <w:rsid w:val="005B7A7A"/>
    <w:rsid w:val="005C051B"/>
    <w:rsid w:val="005C2392"/>
    <w:rsid w:val="005C55F4"/>
    <w:rsid w:val="005C5E01"/>
    <w:rsid w:val="005C6336"/>
    <w:rsid w:val="005C726E"/>
    <w:rsid w:val="005C7899"/>
    <w:rsid w:val="005C7BCC"/>
    <w:rsid w:val="005D30C2"/>
    <w:rsid w:val="005D5DC0"/>
    <w:rsid w:val="005D62F0"/>
    <w:rsid w:val="005E0308"/>
    <w:rsid w:val="005E5A1B"/>
    <w:rsid w:val="005E62CA"/>
    <w:rsid w:val="005E6C19"/>
    <w:rsid w:val="005E6D57"/>
    <w:rsid w:val="005F0952"/>
    <w:rsid w:val="005F0CD4"/>
    <w:rsid w:val="005F1782"/>
    <w:rsid w:val="005F1B52"/>
    <w:rsid w:val="005F23C9"/>
    <w:rsid w:val="005F28E1"/>
    <w:rsid w:val="005F2E73"/>
    <w:rsid w:val="005F711C"/>
    <w:rsid w:val="005F7F1D"/>
    <w:rsid w:val="00602D72"/>
    <w:rsid w:val="00603171"/>
    <w:rsid w:val="00603903"/>
    <w:rsid w:val="00605E2D"/>
    <w:rsid w:val="00606580"/>
    <w:rsid w:val="006071DA"/>
    <w:rsid w:val="0060779E"/>
    <w:rsid w:val="00614E12"/>
    <w:rsid w:val="00615184"/>
    <w:rsid w:val="0062022B"/>
    <w:rsid w:val="00620E8D"/>
    <w:rsid w:val="006221AB"/>
    <w:rsid w:val="00623D3A"/>
    <w:rsid w:val="00626338"/>
    <w:rsid w:val="00626C6B"/>
    <w:rsid w:val="00627271"/>
    <w:rsid w:val="00643BDB"/>
    <w:rsid w:val="00644903"/>
    <w:rsid w:val="00645EAC"/>
    <w:rsid w:val="00647DA6"/>
    <w:rsid w:val="006507BF"/>
    <w:rsid w:val="00650E94"/>
    <w:rsid w:val="006514E4"/>
    <w:rsid w:val="0065177B"/>
    <w:rsid w:val="0065219D"/>
    <w:rsid w:val="0065248A"/>
    <w:rsid w:val="006528B6"/>
    <w:rsid w:val="00652F30"/>
    <w:rsid w:val="00655196"/>
    <w:rsid w:val="006569E4"/>
    <w:rsid w:val="00656A93"/>
    <w:rsid w:val="00657330"/>
    <w:rsid w:val="0066482E"/>
    <w:rsid w:val="00666733"/>
    <w:rsid w:val="00670B06"/>
    <w:rsid w:val="00670E29"/>
    <w:rsid w:val="006729ED"/>
    <w:rsid w:val="00672F86"/>
    <w:rsid w:val="00673572"/>
    <w:rsid w:val="006742D1"/>
    <w:rsid w:val="00675AD6"/>
    <w:rsid w:val="006772C6"/>
    <w:rsid w:val="006774A4"/>
    <w:rsid w:val="006806D8"/>
    <w:rsid w:val="00680DAE"/>
    <w:rsid w:val="00683397"/>
    <w:rsid w:val="00686F78"/>
    <w:rsid w:val="00687694"/>
    <w:rsid w:val="00687B3C"/>
    <w:rsid w:val="00691156"/>
    <w:rsid w:val="0069183B"/>
    <w:rsid w:val="00691EB0"/>
    <w:rsid w:val="00697007"/>
    <w:rsid w:val="006A2C6C"/>
    <w:rsid w:val="006A30B5"/>
    <w:rsid w:val="006A33C6"/>
    <w:rsid w:val="006A3F6B"/>
    <w:rsid w:val="006A530A"/>
    <w:rsid w:val="006A60BB"/>
    <w:rsid w:val="006A64DA"/>
    <w:rsid w:val="006A77E2"/>
    <w:rsid w:val="006A7B96"/>
    <w:rsid w:val="006A7BC1"/>
    <w:rsid w:val="006B16CB"/>
    <w:rsid w:val="006B3CD1"/>
    <w:rsid w:val="006B3EFA"/>
    <w:rsid w:val="006B50FB"/>
    <w:rsid w:val="006C0242"/>
    <w:rsid w:val="006C0C0E"/>
    <w:rsid w:val="006C2256"/>
    <w:rsid w:val="006C4927"/>
    <w:rsid w:val="006C5B01"/>
    <w:rsid w:val="006C5F9E"/>
    <w:rsid w:val="006C6795"/>
    <w:rsid w:val="006C724D"/>
    <w:rsid w:val="006C767B"/>
    <w:rsid w:val="006C77EE"/>
    <w:rsid w:val="006D0DC5"/>
    <w:rsid w:val="006D3269"/>
    <w:rsid w:val="006D63C0"/>
    <w:rsid w:val="006E0F36"/>
    <w:rsid w:val="006E1C2A"/>
    <w:rsid w:val="006E4987"/>
    <w:rsid w:val="006E695B"/>
    <w:rsid w:val="006E704F"/>
    <w:rsid w:val="006F20FA"/>
    <w:rsid w:val="006F3FB9"/>
    <w:rsid w:val="006F50CE"/>
    <w:rsid w:val="006F5BA7"/>
    <w:rsid w:val="007004B9"/>
    <w:rsid w:val="00701A1A"/>
    <w:rsid w:val="0070766E"/>
    <w:rsid w:val="00710C2A"/>
    <w:rsid w:val="00711DB4"/>
    <w:rsid w:val="007147A5"/>
    <w:rsid w:val="0071517D"/>
    <w:rsid w:val="00716634"/>
    <w:rsid w:val="00717EF2"/>
    <w:rsid w:val="00721500"/>
    <w:rsid w:val="007218ED"/>
    <w:rsid w:val="007220AF"/>
    <w:rsid w:val="00725280"/>
    <w:rsid w:val="00726268"/>
    <w:rsid w:val="007262B6"/>
    <w:rsid w:val="00732225"/>
    <w:rsid w:val="00733523"/>
    <w:rsid w:val="007338D8"/>
    <w:rsid w:val="007370D4"/>
    <w:rsid w:val="00746215"/>
    <w:rsid w:val="00751132"/>
    <w:rsid w:val="00751A17"/>
    <w:rsid w:val="00752B2C"/>
    <w:rsid w:val="00753981"/>
    <w:rsid w:val="00755452"/>
    <w:rsid w:val="00755F44"/>
    <w:rsid w:val="00756321"/>
    <w:rsid w:val="007563C7"/>
    <w:rsid w:val="007569A8"/>
    <w:rsid w:val="00760BD2"/>
    <w:rsid w:val="0076167E"/>
    <w:rsid w:val="00761BEA"/>
    <w:rsid w:val="007627DB"/>
    <w:rsid w:val="007628B9"/>
    <w:rsid w:val="007636EC"/>
    <w:rsid w:val="00766EF9"/>
    <w:rsid w:val="0076710C"/>
    <w:rsid w:val="00771E03"/>
    <w:rsid w:val="007739B9"/>
    <w:rsid w:val="00773E8E"/>
    <w:rsid w:val="007751BB"/>
    <w:rsid w:val="00775828"/>
    <w:rsid w:val="00783257"/>
    <w:rsid w:val="00784AAB"/>
    <w:rsid w:val="0078656B"/>
    <w:rsid w:val="00786F0F"/>
    <w:rsid w:val="00790952"/>
    <w:rsid w:val="00791809"/>
    <w:rsid w:val="0079244B"/>
    <w:rsid w:val="00792640"/>
    <w:rsid w:val="00792643"/>
    <w:rsid w:val="0079548A"/>
    <w:rsid w:val="007956FB"/>
    <w:rsid w:val="00796C58"/>
    <w:rsid w:val="00797479"/>
    <w:rsid w:val="00797AE5"/>
    <w:rsid w:val="007A05BB"/>
    <w:rsid w:val="007A178E"/>
    <w:rsid w:val="007A357D"/>
    <w:rsid w:val="007A40A9"/>
    <w:rsid w:val="007A4F5E"/>
    <w:rsid w:val="007A4F7A"/>
    <w:rsid w:val="007A6F3B"/>
    <w:rsid w:val="007B1D66"/>
    <w:rsid w:val="007B2D10"/>
    <w:rsid w:val="007B45C6"/>
    <w:rsid w:val="007B5EAA"/>
    <w:rsid w:val="007B661C"/>
    <w:rsid w:val="007B6E6A"/>
    <w:rsid w:val="007B7EC6"/>
    <w:rsid w:val="007C492C"/>
    <w:rsid w:val="007C5CAE"/>
    <w:rsid w:val="007C6A7C"/>
    <w:rsid w:val="007C6C8E"/>
    <w:rsid w:val="007C6CDF"/>
    <w:rsid w:val="007D2FB5"/>
    <w:rsid w:val="007D3ACD"/>
    <w:rsid w:val="007D52F4"/>
    <w:rsid w:val="007D780E"/>
    <w:rsid w:val="007E241B"/>
    <w:rsid w:val="007E29BA"/>
    <w:rsid w:val="007E3ADC"/>
    <w:rsid w:val="007E5E2D"/>
    <w:rsid w:val="007E6C02"/>
    <w:rsid w:val="007E7426"/>
    <w:rsid w:val="007F13B2"/>
    <w:rsid w:val="007F2092"/>
    <w:rsid w:val="007F2472"/>
    <w:rsid w:val="007F578E"/>
    <w:rsid w:val="007F5951"/>
    <w:rsid w:val="007F5BD5"/>
    <w:rsid w:val="007F5E39"/>
    <w:rsid w:val="0080024E"/>
    <w:rsid w:val="0080071F"/>
    <w:rsid w:val="0080169E"/>
    <w:rsid w:val="00801D8D"/>
    <w:rsid w:val="00802454"/>
    <w:rsid w:val="008024FD"/>
    <w:rsid w:val="00803449"/>
    <w:rsid w:val="0080374B"/>
    <w:rsid w:val="00803D7B"/>
    <w:rsid w:val="0080458D"/>
    <w:rsid w:val="00805252"/>
    <w:rsid w:val="008068E3"/>
    <w:rsid w:val="00807DC9"/>
    <w:rsid w:val="00810879"/>
    <w:rsid w:val="008111E4"/>
    <w:rsid w:val="0081120F"/>
    <w:rsid w:val="008115EE"/>
    <w:rsid w:val="00814BB7"/>
    <w:rsid w:val="00816EB7"/>
    <w:rsid w:val="008203A4"/>
    <w:rsid w:val="00827537"/>
    <w:rsid w:val="00831AE6"/>
    <w:rsid w:val="00831F92"/>
    <w:rsid w:val="00833E65"/>
    <w:rsid w:val="00834758"/>
    <w:rsid w:val="0083677D"/>
    <w:rsid w:val="00844774"/>
    <w:rsid w:val="00845198"/>
    <w:rsid w:val="0084608A"/>
    <w:rsid w:val="00846366"/>
    <w:rsid w:val="008464DE"/>
    <w:rsid w:val="00846DE4"/>
    <w:rsid w:val="00851ED1"/>
    <w:rsid w:val="008522AD"/>
    <w:rsid w:val="00853D07"/>
    <w:rsid w:val="0085695E"/>
    <w:rsid w:val="008619EC"/>
    <w:rsid w:val="00863014"/>
    <w:rsid w:val="00865585"/>
    <w:rsid w:val="00866802"/>
    <w:rsid w:val="00866D23"/>
    <w:rsid w:val="00870040"/>
    <w:rsid w:val="0087004C"/>
    <w:rsid w:val="00871F85"/>
    <w:rsid w:val="00872CD8"/>
    <w:rsid w:val="00876D37"/>
    <w:rsid w:val="00881802"/>
    <w:rsid w:val="00881C58"/>
    <w:rsid w:val="00882FFF"/>
    <w:rsid w:val="00885781"/>
    <w:rsid w:val="00890876"/>
    <w:rsid w:val="00890E9E"/>
    <w:rsid w:val="00892275"/>
    <w:rsid w:val="0089252A"/>
    <w:rsid w:val="008A09AB"/>
    <w:rsid w:val="008A2B7C"/>
    <w:rsid w:val="008A368D"/>
    <w:rsid w:val="008A552D"/>
    <w:rsid w:val="008A77EF"/>
    <w:rsid w:val="008B0272"/>
    <w:rsid w:val="008B1B29"/>
    <w:rsid w:val="008B1CD9"/>
    <w:rsid w:val="008B48BC"/>
    <w:rsid w:val="008B595D"/>
    <w:rsid w:val="008B5CEB"/>
    <w:rsid w:val="008C0F2B"/>
    <w:rsid w:val="008C5785"/>
    <w:rsid w:val="008C6269"/>
    <w:rsid w:val="008C79CE"/>
    <w:rsid w:val="008D0675"/>
    <w:rsid w:val="008D09B0"/>
    <w:rsid w:val="008D1134"/>
    <w:rsid w:val="008D12DD"/>
    <w:rsid w:val="008D47F8"/>
    <w:rsid w:val="008D4BAE"/>
    <w:rsid w:val="008D699F"/>
    <w:rsid w:val="008D7B05"/>
    <w:rsid w:val="008E1C18"/>
    <w:rsid w:val="008E49FC"/>
    <w:rsid w:val="008E63A1"/>
    <w:rsid w:val="008F2250"/>
    <w:rsid w:val="008F3A83"/>
    <w:rsid w:val="008F4515"/>
    <w:rsid w:val="008F4B1A"/>
    <w:rsid w:val="008F50D7"/>
    <w:rsid w:val="008F5919"/>
    <w:rsid w:val="008F74BB"/>
    <w:rsid w:val="00900C7B"/>
    <w:rsid w:val="0090214C"/>
    <w:rsid w:val="00902EDD"/>
    <w:rsid w:val="00904F45"/>
    <w:rsid w:val="00905CC3"/>
    <w:rsid w:val="00906585"/>
    <w:rsid w:val="009136A8"/>
    <w:rsid w:val="00913AD0"/>
    <w:rsid w:val="00915364"/>
    <w:rsid w:val="0091550F"/>
    <w:rsid w:val="00915E80"/>
    <w:rsid w:val="00916C4E"/>
    <w:rsid w:val="009218BA"/>
    <w:rsid w:val="009233F2"/>
    <w:rsid w:val="00923625"/>
    <w:rsid w:val="00923952"/>
    <w:rsid w:val="00925099"/>
    <w:rsid w:val="00930B9B"/>
    <w:rsid w:val="0093288B"/>
    <w:rsid w:val="00934BDB"/>
    <w:rsid w:val="009350E0"/>
    <w:rsid w:val="00935976"/>
    <w:rsid w:val="009427C2"/>
    <w:rsid w:val="00942CF1"/>
    <w:rsid w:val="0094639D"/>
    <w:rsid w:val="009466A6"/>
    <w:rsid w:val="009474E2"/>
    <w:rsid w:val="00954450"/>
    <w:rsid w:val="009544A9"/>
    <w:rsid w:val="00961120"/>
    <w:rsid w:val="009619EB"/>
    <w:rsid w:val="00963742"/>
    <w:rsid w:val="0096450C"/>
    <w:rsid w:val="00964899"/>
    <w:rsid w:val="00964DFB"/>
    <w:rsid w:val="009654BC"/>
    <w:rsid w:val="009657E8"/>
    <w:rsid w:val="00966816"/>
    <w:rsid w:val="00967885"/>
    <w:rsid w:val="00977A68"/>
    <w:rsid w:val="00981C05"/>
    <w:rsid w:val="00981F2F"/>
    <w:rsid w:val="00982EBB"/>
    <w:rsid w:val="00983A68"/>
    <w:rsid w:val="00983B20"/>
    <w:rsid w:val="0098716C"/>
    <w:rsid w:val="00990B80"/>
    <w:rsid w:val="00992374"/>
    <w:rsid w:val="00993B01"/>
    <w:rsid w:val="009941C6"/>
    <w:rsid w:val="00994B0C"/>
    <w:rsid w:val="0099663A"/>
    <w:rsid w:val="009A0784"/>
    <w:rsid w:val="009A29E8"/>
    <w:rsid w:val="009A2C57"/>
    <w:rsid w:val="009A5A66"/>
    <w:rsid w:val="009A5A6D"/>
    <w:rsid w:val="009A5BD5"/>
    <w:rsid w:val="009A5CCF"/>
    <w:rsid w:val="009B0682"/>
    <w:rsid w:val="009B5239"/>
    <w:rsid w:val="009B6F4F"/>
    <w:rsid w:val="009B7053"/>
    <w:rsid w:val="009C0984"/>
    <w:rsid w:val="009C4EC0"/>
    <w:rsid w:val="009C5F85"/>
    <w:rsid w:val="009C699A"/>
    <w:rsid w:val="009C75E3"/>
    <w:rsid w:val="009D1055"/>
    <w:rsid w:val="009D1FD7"/>
    <w:rsid w:val="009D2D4C"/>
    <w:rsid w:val="009D3098"/>
    <w:rsid w:val="009D62E1"/>
    <w:rsid w:val="009D646F"/>
    <w:rsid w:val="009D654F"/>
    <w:rsid w:val="009D7043"/>
    <w:rsid w:val="009D7AD3"/>
    <w:rsid w:val="009E1793"/>
    <w:rsid w:val="009E2412"/>
    <w:rsid w:val="009E4A50"/>
    <w:rsid w:val="009E4E75"/>
    <w:rsid w:val="009E557D"/>
    <w:rsid w:val="009E571D"/>
    <w:rsid w:val="009E5B9B"/>
    <w:rsid w:val="009E7E77"/>
    <w:rsid w:val="009F0BB7"/>
    <w:rsid w:val="009F233D"/>
    <w:rsid w:val="009F5CB3"/>
    <w:rsid w:val="009F61DE"/>
    <w:rsid w:val="00A012E5"/>
    <w:rsid w:val="00A01517"/>
    <w:rsid w:val="00A05A2A"/>
    <w:rsid w:val="00A06A78"/>
    <w:rsid w:val="00A06D4D"/>
    <w:rsid w:val="00A10641"/>
    <w:rsid w:val="00A17392"/>
    <w:rsid w:val="00A200CB"/>
    <w:rsid w:val="00A2498B"/>
    <w:rsid w:val="00A2539F"/>
    <w:rsid w:val="00A27198"/>
    <w:rsid w:val="00A30185"/>
    <w:rsid w:val="00A30F96"/>
    <w:rsid w:val="00A332B0"/>
    <w:rsid w:val="00A352A7"/>
    <w:rsid w:val="00A36ACF"/>
    <w:rsid w:val="00A36B37"/>
    <w:rsid w:val="00A406B3"/>
    <w:rsid w:val="00A416F9"/>
    <w:rsid w:val="00A433DA"/>
    <w:rsid w:val="00A469DB"/>
    <w:rsid w:val="00A5021D"/>
    <w:rsid w:val="00A503C6"/>
    <w:rsid w:val="00A5256F"/>
    <w:rsid w:val="00A5434C"/>
    <w:rsid w:val="00A5466C"/>
    <w:rsid w:val="00A54B5D"/>
    <w:rsid w:val="00A5769D"/>
    <w:rsid w:val="00A57B88"/>
    <w:rsid w:val="00A57C09"/>
    <w:rsid w:val="00A605E5"/>
    <w:rsid w:val="00A60C54"/>
    <w:rsid w:val="00A618BF"/>
    <w:rsid w:val="00A622AB"/>
    <w:rsid w:val="00A6270A"/>
    <w:rsid w:val="00A63ED3"/>
    <w:rsid w:val="00A66FCA"/>
    <w:rsid w:val="00A700DD"/>
    <w:rsid w:val="00A702F1"/>
    <w:rsid w:val="00A7174D"/>
    <w:rsid w:val="00A73FDB"/>
    <w:rsid w:val="00A77148"/>
    <w:rsid w:val="00A867FA"/>
    <w:rsid w:val="00A871B9"/>
    <w:rsid w:val="00A90C52"/>
    <w:rsid w:val="00A91545"/>
    <w:rsid w:val="00A92147"/>
    <w:rsid w:val="00A923FA"/>
    <w:rsid w:val="00A93F4C"/>
    <w:rsid w:val="00A940AC"/>
    <w:rsid w:val="00A95908"/>
    <w:rsid w:val="00A96F0B"/>
    <w:rsid w:val="00A97ABB"/>
    <w:rsid w:val="00AA25A0"/>
    <w:rsid w:val="00AA27F8"/>
    <w:rsid w:val="00AA3106"/>
    <w:rsid w:val="00AA4E3C"/>
    <w:rsid w:val="00AA58E6"/>
    <w:rsid w:val="00AB202E"/>
    <w:rsid w:val="00AB207A"/>
    <w:rsid w:val="00AB4AF4"/>
    <w:rsid w:val="00AB5973"/>
    <w:rsid w:val="00AB7DBB"/>
    <w:rsid w:val="00AC38A1"/>
    <w:rsid w:val="00AC7985"/>
    <w:rsid w:val="00AD0AD0"/>
    <w:rsid w:val="00AD28B2"/>
    <w:rsid w:val="00AD290A"/>
    <w:rsid w:val="00AD2C36"/>
    <w:rsid w:val="00AD2ED8"/>
    <w:rsid w:val="00AD4156"/>
    <w:rsid w:val="00AD4766"/>
    <w:rsid w:val="00AD6E21"/>
    <w:rsid w:val="00AE02D3"/>
    <w:rsid w:val="00AE287A"/>
    <w:rsid w:val="00AE4B04"/>
    <w:rsid w:val="00AE5EB9"/>
    <w:rsid w:val="00AF0747"/>
    <w:rsid w:val="00AF2435"/>
    <w:rsid w:val="00AF36EE"/>
    <w:rsid w:val="00AF6768"/>
    <w:rsid w:val="00AF7498"/>
    <w:rsid w:val="00B02054"/>
    <w:rsid w:val="00B020BC"/>
    <w:rsid w:val="00B03709"/>
    <w:rsid w:val="00B03FE6"/>
    <w:rsid w:val="00B05151"/>
    <w:rsid w:val="00B1004B"/>
    <w:rsid w:val="00B10EA1"/>
    <w:rsid w:val="00B11DE0"/>
    <w:rsid w:val="00B12FA5"/>
    <w:rsid w:val="00B13B0D"/>
    <w:rsid w:val="00B1627B"/>
    <w:rsid w:val="00B20912"/>
    <w:rsid w:val="00B20BA8"/>
    <w:rsid w:val="00B2147A"/>
    <w:rsid w:val="00B23112"/>
    <w:rsid w:val="00B23B75"/>
    <w:rsid w:val="00B23BBA"/>
    <w:rsid w:val="00B27A86"/>
    <w:rsid w:val="00B3010D"/>
    <w:rsid w:val="00B307E1"/>
    <w:rsid w:val="00B326E9"/>
    <w:rsid w:val="00B331A9"/>
    <w:rsid w:val="00B33661"/>
    <w:rsid w:val="00B33D10"/>
    <w:rsid w:val="00B4032C"/>
    <w:rsid w:val="00B403DE"/>
    <w:rsid w:val="00B4107F"/>
    <w:rsid w:val="00B42C75"/>
    <w:rsid w:val="00B4457F"/>
    <w:rsid w:val="00B46070"/>
    <w:rsid w:val="00B509D0"/>
    <w:rsid w:val="00B52846"/>
    <w:rsid w:val="00B558EF"/>
    <w:rsid w:val="00B56317"/>
    <w:rsid w:val="00B701BB"/>
    <w:rsid w:val="00B70D65"/>
    <w:rsid w:val="00B7216C"/>
    <w:rsid w:val="00B74D71"/>
    <w:rsid w:val="00B76BD2"/>
    <w:rsid w:val="00B77466"/>
    <w:rsid w:val="00B82612"/>
    <w:rsid w:val="00B82B9B"/>
    <w:rsid w:val="00B82DA7"/>
    <w:rsid w:val="00B8387B"/>
    <w:rsid w:val="00B903FD"/>
    <w:rsid w:val="00B90710"/>
    <w:rsid w:val="00B91057"/>
    <w:rsid w:val="00B93F94"/>
    <w:rsid w:val="00B940F1"/>
    <w:rsid w:val="00B950ED"/>
    <w:rsid w:val="00B95298"/>
    <w:rsid w:val="00B95E7F"/>
    <w:rsid w:val="00B96BCC"/>
    <w:rsid w:val="00BA1CBE"/>
    <w:rsid w:val="00BA278A"/>
    <w:rsid w:val="00BA2FCD"/>
    <w:rsid w:val="00BA645C"/>
    <w:rsid w:val="00BB38D2"/>
    <w:rsid w:val="00BB4582"/>
    <w:rsid w:val="00BB6922"/>
    <w:rsid w:val="00BB6B95"/>
    <w:rsid w:val="00BC270E"/>
    <w:rsid w:val="00BC6A21"/>
    <w:rsid w:val="00BD1503"/>
    <w:rsid w:val="00BD77BF"/>
    <w:rsid w:val="00BD7F99"/>
    <w:rsid w:val="00BE02A0"/>
    <w:rsid w:val="00BE0DA1"/>
    <w:rsid w:val="00BE1A7B"/>
    <w:rsid w:val="00BE5BA0"/>
    <w:rsid w:val="00BE7166"/>
    <w:rsid w:val="00BF0FC0"/>
    <w:rsid w:val="00BF4CBD"/>
    <w:rsid w:val="00BF512B"/>
    <w:rsid w:val="00C015F6"/>
    <w:rsid w:val="00C0185D"/>
    <w:rsid w:val="00C036BA"/>
    <w:rsid w:val="00C03DCD"/>
    <w:rsid w:val="00C046EE"/>
    <w:rsid w:val="00C04C99"/>
    <w:rsid w:val="00C05CFE"/>
    <w:rsid w:val="00C11445"/>
    <w:rsid w:val="00C124BA"/>
    <w:rsid w:val="00C137FB"/>
    <w:rsid w:val="00C166F8"/>
    <w:rsid w:val="00C1771D"/>
    <w:rsid w:val="00C20678"/>
    <w:rsid w:val="00C211B7"/>
    <w:rsid w:val="00C21C5F"/>
    <w:rsid w:val="00C22448"/>
    <w:rsid w:val="00C22B23"/>
    <w:rsid w:val="00C259CB"/>
    <w:rsid w:val="00C301F8"/>
    <w:rsid w:val="00C32B08"/>
    <w:rsid w:val="00C331B9"/>
    <w:rsid w:val="00C33A69"/>
    <w:rsid w:val="00C36B82"/>
    <w:rsid w:val="00C372E4"/>
    <w:rsid w:val="00C37F18"/>
    <w:rsid w:val="00C408B1"/>
    <w:rsid w:val="00C423A5"/>
    <w:rsid w:val="00C42F10"/>
    <w:rsid w:val="00C4356E"/>
    <w:rsid w:val="00C510C3"/>
    <w:rsid w:val="00C51E40"/>
    <w:rsid w:val="00C526C5"/>
    <w:rsid w:val="00C55792"/>
    <w:rsid w:val="00C57C08"/>
    <w:rsid w:val="00C611C2"/>
    <w:rsid w:val="00C622FE"/>
    <w:rsid w:val="00C63B18"/>
    <w:rsid w:val="00C65314"/>
    <w:rsid w:val="00C66625"/>
    <w:rsid w:val="00C706CA"/>
    <w:rsid w:val="00C74012"/>
    <w:rsid w:val="00C74DAE"/>
    <w:rsid w:val="00C77E4E"/>
    <w:rsid w:val="00C81CAD"/>
    <w:rsid w:val="00C82411"/>
    <w:rsid w:val="00C825A8"/>
    <w:rsid w:val="00C8380F"/>
    <w:rsid w:val="00C839D0"/>
    <w:rsid w:val="00C84B50"/>
    <w:rsid w:val="00C86894"/>
    <w:rsid w:val="00C903F7"/>
    <w:rsid w:val="00C90B0F"/>
    <w:rsid w:val="00C95C8C"/>
    <w:rsid w:val="00C96B89"/>
    <w:rsid w:val="00C97D50"/>
    <w:rsid w:val="00CA0961"/>
    <w:rsid w:val="00CA10BB"/>
    <w:rsid w:val="00CA1E5B"/>
    <w:rsid w:val="00CA4106"/>
    <w:rsid w:val="00CA6DCD"/>
    <w:rsid w:val="00CB21C8"/>
    <w:rsid w:val="00CB2A03"/>
    <w:rsid w:val="00CB2D83"/>
    <w:rsid w:val="00CB3AE2"/>
    <w:rsid w:val="00CB47C5"/>
    <w:rsid w:val="00CB4F23"/>
    <w:rsid w:val="00CB589F"/>
    <w:rsid w:val="00CB58B6"/>
    <w:rsid w:val="00CB5DCC"/>
    <w:rsid w:val="00CB62E5"/>
    <w:rsid w:val="00CB7CDA"/>
    <w:rsid w:val="00CC1286"/>
    <w:rsid w:val="00CC2FC4"/>
    <w:rsid w:val="00CC33C2"/>
    <w:rsid w:val="00CC3918"/>
    <w:rsid w:val="00CC4081"/>
    <w:rsid w:val="00CC476F"/>
    <w:rsid w:val="00CC47BE"/>
    <w:rsid w:val="00CC4B37"/>
    <w:rsid w:val="00CC7671"/>
    <w:rsid w:val="00CD026C"/>
    <w:rsid w:val="00CD320C"/>
    <w:rsid w:val="00CD5F38"/>
    <w:rsid w:val="00CD616C"/>
    <w:rsid w:val="00CD671F"/>
    <w:rsid w:val="00CD6C43"/>
    <w:rsid w:val="00CE17F4"/>
    <w:rsid w:val="00CE1DEC"/>
    <w:rsid w:val="00CE51BD"/>
    <w:rsid w:val="00CE5C5E"/>
    <w:rsid w:val="00CF04E2"/>
    <w:rsid w:val="00CF3760"/>
    <w:rsid w:val="00CF72E3"/>
    <w:rsid w:val="00CF752B"/>
    <w:rsid w:val="00D05C72"/>
    <w:rsid w:val="00D06290"/>
    <w:rsid w:val="00D118E9"/>
    <w:rsid w:val="00D11C17"/>
    <w:rsid w:val="00D159B2"/>
    <w:rsid w:val="00D15C57"/>
    <w:rsid w:val="00D15FB9"/>
    <w:rsid w:val="00D16B9C"/>
    <w:rsid w:val="00D177FF"/>
    <w:rsid w:val="00D17F42"/>
    <w:rsid w:val="00D206E1"/>
    <w:rsid w:val="00D22B40"/>
    <w:rsid w:val="00D24ACB"/>
    <w:rsid w:val="00D274FD"/>
    <w:rsid w:val="00D3110B"/>
    <w:rsid w:val="00D32ECE"/>
    <w:rsid w:val="00D32EEF"/>
    <w:rsid w:val="00D44AAB"/>
    <w:rsid w:val="00D4623C"/>
    <w:rsid w:val="00D47F67"/>
    <w:rsid w:val="00D52418"/>
    <w:rsid w:val="00D54C92"/>
    <w:rsid w:val="00D56203"/>
    <w:rsid w:val="00D56E3F"/>
    <w:rsid w:val="00D60AE1"/>
    <w:rsid w:val="00D62E3D"/>
    <w:rsid w:val="00D62F67"/>
    <w:rsid w:val="00D634C5"/>
    <w:rsid w:val="00D6465B"/>
    <w:rsid w:val="00D65CB1"/>
    <w:rsid w:val="00D6762A"/>
    <w:rsid w:val="00D70BEA"/>
    <w:rsid w:val="00D70F4B"/>
    <w:rsid w:val="00D71080"/>
    <w:rsid w:val="00D7117F"/>
    <w:rsid w:val="00D720C2"/>
    <w:rsid w:val="00D72F18"/>
    <w:rsid w:val="00D73C46"/>
    <w:rsid w:val="00D74D31"/>
    <w:rsid w:val="00D74E1F"/>
    <w:rsid w:val="00D74F8C"/>
    <w:rsid w:val="00D75361"/>
    <w:rsid w:val="00D75DEB"/>
    <w:rsid w:val="00D76D4E"/>
    <w:rsid w:val="00D80162"/>
    <w:rsid w:val="00D80413"/>
    <w:rsid w:val="00D809E6"/>
    <w:rsid w:val="00D8178C"/>
    <w:rsid w:val="00D81C05"/>
    <w:rsid w:val="00D84D32"/>
    <w:rsid w:val="00D853DA"/>
    <w:rsid w:val="00D87846"/>
    <w:rsid w:val="00D9099B"/>
    <w:rsid w:val="00D91A76"/>
    <w:rsid w:val="00D91D58"/>
    <w:rsid w:val="00DA6F01"/>
    <w:rsid w:val="00DA7B5D"/>
    <w:rsid w:val="00DB009E"/>
    <w:rsid w:val="00DB372C"/>
    <w:rsid w:val="00DB6342"/>
    <w:rsid w:val="00DB67FC"/>
    <w:rsid w:val="00DB70EB"/>
    <w:rsid w:val="00DC4790"/>
    <w:rsid w:val="00DC62A1"/>
    <w:rsid w:val="00DD13D1"/>
    <w:rsid w:val="00DD1593"/>
    <w:rsid w:val="00DD20E7"/>
    <w:rsid w:val="00DE04B3"/>
    <w:rsid w:val="00DE1703"/>
    <w:rsid w:val="00DE4DD1"/>
    <w:rsid w:val="00DE7812"/>
    <w:rsid w:val="00DF025E"/>
    <w:rsid w:val="00DF567C"/>
    <w:rsid w:val="00DF6A00"/>
    <w:rsid w:val="00E01E0C"/>
    <w:rsid w:val="00E02438"/>
    <w:rsid w:val="00E0382A"/>
    <w:rsid w:val="00E05265"/>
    <w:rsid w:val="00E05286"/>
    <w:rsid w:val="00E053E3"/>
    <w:rsid w:val="00E05A0D"/>
    <w:rsid w:val="00E11AF0"/>
    <w:rsid w:val="00E1355D"/>
    <w:rsid w:val="00E158C3"/>
    <w:rsid w:val="00E16F1A"/>
    <w:rsid w:val="00E210E3"/>
    <w:rsid w:val="00E227EE"/>
    <w:rsid w:val="00E34322"/>
    <w:rsid w:val="00E3467A"/>
    <w:rsid w:val="00E36BE7"/>
    <w:rsid w:val="00E407BA"/>
    <w:rsid w:val="00E40E07"/>
    <w:rsid w:val="00E46E30"/>
    <w:rsid w:val="00E47FAC"/>
    <w:rsid w:val="00E47FED"/>
    <w:rsid w:val="00E53411"/>
    <w:rsid w:val="00E56ED9"/>
    <w:rsid w:val="00E645EB"/>
    <w:rsid w:val="00E65E96"/>
    <w:rsid w:val="00E66ABB"/>
    <w:rsid w:val="00E800C7"/>
    <w:rsid w:val="00E808D9"/>
    <w:rsid w:val="00E86E3F"/>
    <w:rsid w:val="00E875CB"/>
    <w:rsid w:val="00E90591"/>
    <w:rsid w:val="00E92365"/>
    <w:rsid w:val="00E92487"/>
    <w:rsid w:val="00E95BAA"/>
    <w:rsid w:val="00E96761"/>
    <w:rsid w:val="00E96EFD"/>
    <w:rsid w:val="00EA0574"/>
    <w:rsid w:val="00EA0E28"/>
    <w:rsid w:val="00EA5C1E"/>
    <w:rsid w:val="00EA69D2"/>
    <w:rsid w:val="00EA6ADD"/>
    <w:rsid w:val="00EA79C3"/>
    <w:rsid w:val="00EC2001"/>
    <w:rsid w:val="00EC325E"/>
    <w:rsid w:val="00EC3354"/>
    <w:rsid w:val="00EC443A"/>
    <w:rsid w:val="00EC5B4D"/>
    <w:rsid w:val="00EC64BF"/>
    <w:rsid w:val="00ED15FF"/>
    <w:rsid w:val="00ED25E5"/>
    <w:rsid w:val="00ED5BBD"/>
    <w:rsid w:val="00ED6141"/>
    <w:rsid w:val="00EE12B6"/>
    <w:rsid w:val="00EE2476"/>
    <w:rsid w:val="00EE2FA4"/>
    <w:rsid w:val="00EE37EA"/>
    <w:rsid w:val="00EE38A6"/>
    <w:rsid w:val="00EE3A76"/>
    <w:rsid w:val="00EE52F6"/>
    <w:rsid w:val="00EE618B"/>
    <w:rsid w:val="00EE6BFB"/>
    <w:rsid w:val="00EE7114"/>
    <w:rsid w:val="00EF0EF0"/>
    <w:rsid w:val="00EF12C5"/>
    <w:rsid w:val="00EF3D34"/>
    <w:rsid w:val="00EF4AD7"/>
    <w:rsid w:val="00F00C34"/>
    <w:rsid w:val="00F026C4"/>
    <w:rsid w:val="00F03411"/>
    <w:rsid w:val="00F05378"/>
    <w:rsid w:val="00F05F64"/>
    <w:rsid w:val="00F14BD3"/>
    <w:rsid w:val="00F157DF"/>
    <w:rsid w:val="00F17460"/>
    <w:rsid w:val="00F207A9"/>
    <w:rsid w:val="00F20B25"/>
    <w:rsid w:val="00F21918"/>
    <w:rsid w:val="00F26EC4"/>
    <w:rsid w:val="00F31E63"/>
    <w:rsid w:val="00F32CA0"/>
    <w:rsid w:val="00F346CA"/>
    <w:rsid w:val="00F35A20"/>
    <w:rsid w:val="00F35C7F"/>
    <w:rsid w:val="00F35E89"/>
    <w:rsid w:val="00F3663D"/>
    <w:rsid w:val="00F40F62"/>
    <w:rsid w:val="00F41942"/>
    <w:rsid w:val="00F42FE1"/>
    <w:rsid w:val="00F465C7"/>
    <w:rsid w:val="00F478D0"/>
    <w:rsid w:val="00F52090"/>
    <w:rsid w:val="00F54D78"/>
    <w:rsid w:val="00F55846"/>
    <w:rsid w:val="00F563F6"/>
    <w:rsid w:val="00F568E5"/>
    <w:rsid w:val="00F569AF"/>
    <w:rsid w:val="00F56E06"/>
    <w:rsid w:val="00F63659"/>
    <w:rsid w:val="00F670FA"/>
    <w:rsid w:val="00F67D96"/>
    <w:rsid w:val="00F703EF"/>
    <w:rsid w:val="00F70BEB"/>
    <w:rsid w:val="00F70E51"/>
    <w:rsid w:val="00F713CA"/>
    <w:rsid w:val="00F72455"/>
    <w:rsid w:val="00F7328F"/>
    <w:rsid w:val="00F743E9"/>
    <w:rsid w:val="00F771A9"/>
    <w:rsid w:val="00F77DF5"/>
    <w:rsid w:val="00F82119"/>
    <w:rsid w:val="00F8275B"/>
    <w:rsid w:val="00F82C9E"/>
    <w:rsid w:val="00F8387A"/>
    <w:rsid w:val="00F85392"/>
    <w:rsid w:val="00F85E92"/>
    <w:rsid w:val="00F86DFA"/>
    <w:rsid w:val="00F875AA"/>
    <w:rsid w:val="00F907D5"/>
    <w:rsid w:val="00F91661"/>
    <w:rsid w:val="00F9170C"/>
    <w:rsid w:val="00F9646E"/>
    <w:rsid w:val="00F96B9A"/>
    <w:rsid w:val="00FA3214"/>
    <w:rsid w:val="00FA45D3"/>
    <w:rsid w:val="00FA4864"/>
    <w:rsid w:val="00FA4E11"/>
    <w:rsid w:val="00FA798B"/>
    <w:rsid w:val="00FB022F"/>
    <w:rsid w:val="00FB03B9"/>
    <w:rsid w:val="00FB313D"/>
    <w:rsid w:val="00FB55FC"/>
    <w:rsid w:val="00FB6743"/>
    <w:rsid w:val="00FC04B2"/>
    <w:rsid w:val="00FC172B"/>
    <w:rsid w:val="00FC18C1"/>
    <w:rsid w:val="00FC1E25"/>
    <w:rsid w:val="00FC3671"/>
    <w:rsid w:val="00FC7278"/>
    <w:rsid w:val="00FD15A6"/>
    <w:rsid w:val="00FD2216"/>
    <w:rsid w:val="00FD351F"/>
    <w:rsid w:val="00FD3CF1"/>
    <w:rsid w:val="00FD4E04"/>
    <w:rsid w:val="00FD5E42"/>
    <w:rsid w:val="00FD7534"/>
    <w:rsid w:val="00FE0E70"/>
    <w:rsid w:val="00FE29DF"/>
    <w:rsid w:val="00FE4ED1"/>
    <w:rsid w:val="00FE5035"/>
    <w:rsid w:val="00FE6042"/>
    <w:rsid w:val="00FE65C2"/>
    <w:rsid w:val="00FE673E"/>
    <w:rsid w:val="00FE6D9C"/>
    <w:rsid w:val="00FE6E2D"/>
    <w:rsid w:val="00FF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0AF6845"/>
  <w15:docId w15:val="{ACBD715A-9DAC-4CB4-B48A-50C81AB96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rsid w:val="00A93F4C"/>
    <w:pPr>
      <w:spacing w:line="260" w:lineRule="exact"/>
    </w:pPr>
    <w:rPr>
      <w:rFonts w:ascii="T-Star" w:hAnsi="T-Star" w:cs="Arial"/>
      <w:sz w:val="19"/>
      <w:szCs w:val="16"/>
    </w:rPr>
  </w:style>
  <w:style w:type="paragraph" w:styleId="berschrift1">
    <w:name w:val="heading 1"/>
    <w:basedOn w:val="Standard"/>
    <w:next w:val="Fliesstext"/>
    <w:qFormat/>
    <w:rsid w:val="0057638E"/>
    <w:pPr>
      <w:keepNext/>
      <w:numPr>
        <w:numId w:val="5"/>
      </w:numPr>
      <w:spacing w:before="240" w:after="40" w:line="400" w:lineRule="exact"/>
      <w:outlineLvl w:val="0"/>
    </w:pPr>
    <w:rPr>
      <w:rFonts w:cs="Times New Roman"/>
      <w:b/>
      <w:sz w:val="32"/>
      <w:szCs w:val="20"/>
    </w:rPr>
  </w:style>
  <w:style w:type="paragraph" w:styleId="berschrift2">
    <w:name w:val="heading 2"/>
    <w:basedOn w:val="berschrift1"/>
    <w:next w:val="Fliesstext"/>
    <w:qFormat/>
    <w:rsid w:val="00AF2435"/>
    <w:pPr>
      <w:numPr>
        <w:ilvl w:val="1"/>
      </w:numPr>
      <w:spacing w:before="200" w:line="320" w:lineRule="exact"/>
      <w:outlineLvl w:val="1"/>
    </w:pPr>
    <w:rPr>
      <w:sz w:val="24"/>
    </w:rPr>
  </w:style>
  <w:style w:type="paragraph" w:styleId="berschrift3">
    <w:name w:val="heading 3"/>
    <w:basedOn w:val="berschrift2"/>
    <w:next w:val="Fliesstext"/>
    <w:qFormat/>
    <w:rsid w:val="005A5C08"/>
    <w:pPr>
      <w:numPr>
        <w:ilvl w:val="2"/>
      </w:numPr>
      <w:spacing w:line="260" w:lineRule="exact"/>
      <w:outlineLvl w:val="2"/>
    </w:pPr>
    <w:rPr>
      <w:sz w:val="19"/>
    </w:rPr>
  </w:style>
  <w:style w:type="paragraph" w:styleId="berschrift4">
    <w:name w:val="heading 4"/>
    <w:basedOn w:val="Standard"/>
    <w:next w:val="Fliesstext"/>
    <w:rsid w:val="001D2EB9"/>
    <w:pPr>
      <w:keepNext/>
      <w:tabs>
        <w:tab w:val="num" w:pos="907"/>
      </w:tabs>
      <w:spacing w:after="280" w:line="280" w:lineRule="exact"/>
      <w:ind w:left="907" w:hanging="907"/>
      <w:outlineLvl w:val="3"/>
    </w:pPr>
    <w:rPr>
      <w:rFonts w:cs="Times New Roman"/>
      <w:szCs w:val="20"/>
    </w:rPr>
  </w:style>
  <w:style w:type="paragraph" w:styleId="berschrift5">
    <w:name w:val="heading 5"/>
    <w:basedOn w:val="Standard"/>
    <w:next w:val="Standard"/>
    <w:rsid w:val="001D2EB9"/>
    <w:pPr>
      <w:tabs>
        <w:tab w:val="num" w:pos="1008"/>
      </w:tabs>
      <w:spacing w:before="240" w:after="60"/>
      <w:ind w:left="1009" w:hanging="1009"/>
      <w:outlineLvl w:val="4"/>
    </w:pPr>
    <w:rPr>
      <w:rFonts w:cs="Times New Roman"/>
      <w:szCs w:val="20"/>
    </w:rPr>
  </w:style>
  <w:style w:type="paragraph" w:styleId="berschrift6">
    <w:name w:val="heading 6"/>
    <w:basedOn w:val="Standard"/>
    <w:next w:val="Standard"/>
    <w:rsid w:val="001D2EB9"/>
    <w:pPr>
      <w:tabs>
        <w:tab w:val="num" w:pos="1152"/>
      </w:tabs>
      <w:spacing w:before="240" w:after="60"/>
      <w:ind w:left="1151" w:hanging="1151"/>
      <w:outlineLvl w:val="5"/>
    </w:pPr>
    <w:rPr>
      <w:rFonts w:ascii="Times New Roman" w:hAnsi="Times New Roman" w:cs="Times New Roman"/>
      <w:i/>
      <w:szCs w:val="20"/>
    </w:rPr>
  </w:style>
  <w:style w:type="paragraph" w:styleId="berschrift7">
    <w:name w:val="heading 7"/>
    <w:basedOn w:val="berschrift1"/>
    <w:next w:val="Fliesstext"/>
    <w:link w:val="berschrift7Zchn"/>
    <w:qFormat/>
    <w:rsid w:val="001C5A79"/>
    <w:pPr>
      <w:pageBreakBefore/>
      <w:numPr>
        <w:ilvl w:val="6"/>
      </w:numPr>
      <w:tabs>
        <w:tab w:val="clear" w:pos="1474"/>
        <w:tab w:val="num" w:pos="1985"/>
      </w:tabs>
      <w:ind w:left="1985" w:hanging="1985"/>
      <w:outlineLvl w:val="6"/>
    </w:pPr>
  </w:style>
  <w:style w:type="paragraph" w:styleId="berschrift8">
    <w:name w:val="heading 8"/>
    <w:basedOn w:val="berschrift2"/>
    <w:next w:val="Fliesstext"/>
    <w:link w:val="berschrift8Zchn"/>
    <w:qFormat/>
    <w:rsid w:val="00683397"/>
    <w:pPr>
      <w:numPr>
        <w:ilvl w:val="7"/>
      </w:numPr>
      <w:outlineLvl w:val="7"/>
    </w:pPr>
  </w:style>
  <w:style w:type="paragraph" w:styleId="berschrift9">
    <w:name w:val="heading 9"/>
    <w:basedOn w:val="berschrift3"/>
    <w:next w:val="Fliesstext"/>
    <w:link w:val="berschrift9Zchn"/>
    <w:qFormat/>
    <w:rsid w:val="00683397"/>
    <w:pPr>
      <w:numPr>
        <w:ilvl w:val="8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rsid w:val="0060779E"/>
    <w:pPr>
      <w:tabs>
        <w:tab w:val="right" w:pos="9393"/>
      </w:tabs>
      <w:spacing w:line="240" w:lineRule="auto"/>
      <w:jc w:val="right"/>
    </w:pPr>
  </w:style>
  <w:style w:type="paragraph" w:styleId="Fuzeile">
    <w:name w:val="footer"/>
    <w:basedOn w:val="Standard"/>
    <w:semiHidden/>
    <w:rsid w:val="00683397"/>
    <w:pPr>
      <w:pBdr>
        <w:top w:val="single" w:sz="4" w:space="4" w:color="auto"/>
      </w:pBdr>
      <w:jc w:val="right"/>
    </w:pPr>
  </w:style>
  <w:style w:type="paragraph" w:customStyle="1" w:styleId="Aufzhlungunnummeriert">
    <w:name w:val="Aufzählung unnummeriert"/>
    <w:basedOn w:val="Fliesstext"/>
    <w:qFormat/>
    <w:rsid w:val="00833E65"/>
    <w:pPr>
      <w:numPr>
        <w:numId w:val="8"/>
      </w:numPr>
      <w:tabs>
        <w:tab w:val="right" w:pos="6691"/>
      </w:tabs>
      <w:contextualSpacing/>
    </w:pPr>
    <w:rPr>
      <w:rFonts w:cs="Times New Roman"/>
      <w:szCs w:val="20"/>
      <w:lang w:eastAsia="de-DE"/>
    </w:rPr>
  </w:style>
  <w:style w:type="paragraph" w:customStyle="1" w:styleId="EBGFusszeile1">
    <w:name w:val="EBG_Fusszeile1"/>
    <w:semiHidden/>
    <w:rsid w:val="009657E8"/>
    <w:pPr>
      <w:spacing w:line="240" w:lineRule="exact"/>
      <w:ind w:right="-595"/>
      <w:jc w:val="right"/>
    </w:pPr>
    <w:rPr>
      <w:rFonts w:ascii="Arial Black" w:hAnsi="Arial Black" w:cs="Arial"/>
      <w:w w:val="93"/>
      <w:sz w:val="18"/>
      <w:szCs w:val="18"/>
      <w:lang w:eastAsia="de-DE"/>
    </w:rPr>
  </w:style>
  <w:style w:type="paragraph" w:customStyle="1" w:styleId="BeZusatzinfos">
    <w:name w:val="Be_Zusatzinfos"/>
    <w:basedOn w:val="Standard"/>
    <w:semiHidden/>
    <w:rsid w:val="009657E8"/>
    <w:pPr>
      <w:spacing w:after="40" w:line="200" w:lineRule="exact"/>
      <w:contextualSpacing/>
      <w:jc w:val="right"/>
    </w:pPr>
    <w:rPr>
      <w:sz w:val="16"/>
      <w:szCs w:val="18"/>
    </w:rPr>
  </w:style>
  <w:style w:type="character" w:styleId="Kommentarzeichen">
    <w:name w:val="annotation reference"/>
    <w:basedOn w:val="Absatz-Standardschriftart"/>
    <w:semiHidden/>
    <w:unhideWhenUsed/>
    <w:rsid w:val="00C03DCD"/>
    <w:rPr>
      <w:sz w:val="16"/>
      <w:szCs w:val="16"/>
    </w:rPr>
  </w:style>
  <w:style w:type="paragraph" w:customStyle="1" w:styleId="EBGFusszeile2">
    <w:name w:val="EBG_Fusszeile2"/>
    <w:basedOn w:val="EBGFusszeile1"/>
    <w:semiHidden/>
    <w:rsid w:val="009657E8"/>
    <w:rPr>
      <w:rFonts w:ascii="Arial" w:hAnsi="Arial"/>
      <w:w w:val="100"/>
      <w:sz w:val="16"/>
      <w:szCs w:val="16"/>
    </w:rPr>
  </w:style>
  <w:style w:type="paragraph" w:customStyle="1" w:styleId="Grafik">
    <w:name w:val="Grafik"/>
    <w:basedOn w:val="Fliesstext"/>
    <w:next w:val="Fliesstext"/>
    <w:link w:val="GrafikZchn"/>
    <w:qFormat/>
    <w:rsid w:val="00673572"/>
    <w:pPr>
      <w:keepNext/>
      <w:spacing w:before="200" w:after="60" w:line="240" w:lineRule="auto"/>
    </w:pPr>
  </w:style>
  <w:style w:type="paragraph" w:customStyle="1" w:styleId="BeUntertitel">
    <w:name w:val="Be_Untertitel"/>
    <w:basedOn w:val="Standard"/>
    <w:semiHidden/>
    <w:rsid w:val="001D2EB9"/>
    <w:pPr>
      <w:spacing w:line="400" w:lineRule="exact"/>
    </w:pPr>
    <w:rPr>
      <w:sz w:val="32"/>
      <w:szCs w:val="32"/>
    </w:rPr>
  </w:style>
  <w:style w:type="paragraph" w:customStyle="1" w:styleId="BeImpressum">
    <w:name w:val="Be_Impressum"/>
    <w:basedOn w:val="Standard"/>
    <w:semiHidden/>
    <w:rsid w:val="001D2EB9"/>
    <w:rPr>
      <w:rFonts w:cs="Times New Roman"/>
      <w:kern w:val="12"/>
    </w:rPr>
  </w:style>
  <w:style w:type="paragraph" w:customStyle="1" w:styleId="BeImpressumDatum">
    <w:name w:val="Be_ImpressumDatum"/>
    <w:basedOn w:val="BeImpressum"/>
    <w:semiHidden/>
    <w:rsid w:val="004423D2"/>
    <w:rPr>
      <w:szCs w:val="18"/>
    </w:rPr>
  </w:style>
  <w:style w:type="paragraph" w:customStyle="1" w:styleId="Fliesstext">
    <w:name w:val="Fliesstext"/>
    <w:basedOn w:val="Standard"/>
    <w:link w:val="FliesstextZchnZchn"/>
    <w:qFormat/>
    <w:rsid w:val="009657E8"/>
  </w:style>
  <w:style w:type="paragraph" w:customStyle="1" w:styleId="BeImpressumVersion">
    <w:name w:val="Be_ImpressumVersion"/>
    <w:basedOn w:val="BeImpressum"/>
    <w:semiHidden/>
    <w:rsid w:val="00E158C3"/>
  </w:style>
  <w:style w:type="paragraph" w:customStyle="1" w:styleId="BeImpressumFachbereich">
    <w:name w:val="Be_ImpressumFachbereich"/>
    <w:basedOn w:val="BeImpressum"/>
    <w:semiHidden/>
    <w:rsid w:val="00E158C3"/>
  </w:style>
  <w:style w:type="paragraph" w:customStyle="1" w:styleId="Abschnittstitel">
    <w:name w:val="Abschnittstitel"/>
    <w:basedOn w:val="Standard"/>
    <w:qFormat/>
    <w:rsid w:val="00AF2435"/>
    <w:pPr>
      <w:spacing w:before="120" w:after="40" w:line="280" w:lineRule="exact"/>
      <w:jc w:val="both"/>
    </w:pPr>
    <w:rPr>
      <w:rFonts w:cs="Times New Roman"/>
      <w:b/>
      <w:bCs/>
      <w:szCs w:val="20"/>
    </w:rPr>
  </w:style>
  <w:style w:type="numbering" w:styleId="111111">
    <w:name w:val="Outline List 2"/>
    <w:basedOn w:val="KeineListe"/>
    <w:semiHidden/>
    <w:rsid w:val="00814BB7"/>
    <w:pPr>
      <w:numPr>
        <w:numId w:val="6"/>
      </w:numPr>
    </w:pPr>
  </w:style>
  <w:style w:type="paragraph" w:styleId="Kommentartext">
    <w:name w:val="annotation text"/>
    <w:basedOn w:val="Standard"/>
    <w:link w:val="KommentartextZchn"/>
    <w:semiHidden/>
    <w:unhideWhenUsed/>
    <w:rsid w:val="00C03DCD"/>
    <w:pPr>
      <w:spacing w:line="240" w:lineRule="auto"/>
    </w:pPr>
    <w:rPr>
      <w:szCs w:val="20"/>
    </w:rPr>
  </w:style>
  <w:style w:type="paragraph" w:customStyle="1" w:styleId="BeImpressumTitel">
    <w:name w:val="Be_ImpressumTitel"/>
    <w:basedOn w:val="Standard"/>
    <w:semiHidden/>
    <w:rsid w:val="009657E8"/>
    <w:pPr>
      <w:keepNext/>
      <w:keepLines/>
      <w:framePr w:hSpace="142" w:wrap="around" w:hAnchor="text" w:yAlign="bottom"/>
      <w:suppressAutoHyphens/>
      <w:spacing w:line="320" w:lineRule="exact"/>
      <w:suppressOverlap/>
    </w:pPr>
    <w:rPr>
      <w:b/>
      <w:iCs/>
      <w:kern w:val="24"/>
      <w:sz w:val="28"/>
      <w:szCs w:val="20"/>
    </w:rPr>
  </w:style>
  <w:style w:type="table" w:styleId="Tabellenraster">
    <w:name w:val="Table Grid"/>
    <w:basedOn w:val="NormaleTabelle"/>
    <w:semiHidden/>
    <w:rsid w:val="00683397"/>
    <w:rPr>
      <w:rFonts w:ascii="TSTAR" w:hAnsi="TSTAR" w:cs="Arial"/>
      <w:sz w:val="16"/>
      <w:szCs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mmentartextZchn">
    <w:name w:val="Kommentartext Zchn"/>
    <w:basedOn w:val="Absatz-Standardschriftart"/>
    <w:link w:val="Kommentartext"/>
    <w:semiHidden/>
    <w:rsid w:val="00C03DCD"/>
    <w:rPr>
      <w:rFonts w:ascii="T-Star" w:hAnsi="T-Star" w:cs="Arial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C03DC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C03DCD"/>
    <w:rPr>
      <w:rFonts w:ascii="T-Star" w:hAnsi="T-Star" w:cs="Arial"/>
      <w:b/>
      <w:bCs/>
    </w:rPr>
  </w:style>
  <w:style w:type="paragraph" w:customStyle="1" w:styleId="Inhaltsverzeichnis">
    <w:name w:val="Inhaltsverzeichnis"/>
    <w:basedOn w:val="berschrift1"/>
    <w:next w:val="Standard"/>
    <w:semiHidden/>
    <w:rsid w:val="005E5A1B"/>
    <w:pPr>
      <w:numPr>
        <w:numId w:val="0"/>
      </w:numPr>
      <w:spacing w:before="0" w:after="0"/>
    </w:pPr>
  </w:style>
  <w:style w:type="numbering" w:customStyle="1" w:styleId="LFAufzEBGun">
    <w:name w:val="LF_Aufz_EBG_un"/>
    <w:basedOn w:val="KeineListe"/>
    <w:semiHidden/>
    <w:rsid w:val="00A27198"/>
  </w:style>
  <w:style w:type="paragraph" w:customStyle="1" w:styleId="Fusszeile">
    <w:name w:val="Fusszeile"/>
    <w:basedOn w:val="BeKopfFussrechts"/>
    <w:semiHidden/>
    <w:rsid w:val="005A2F72"/>
  </w:style>
  <w:style w:type="paragraph" w:customStyle="1" w:styleId="BeTitel">
    <w:name w:val="Be_Titel"/>
    <w:basedOn w:val="Standard"/>
    <w:next w:val="Fliesstext"/>
    <w:semiHidden/>
    <w:rsid w:val="0057638E"/>
    <w:pPr>
      <w:spacing w:after="40" w:line="640" w:lineRule="exact"/>
    </w:pPr>
    <w:rPr>
      <w:rFonts w:cs="Times New Roman"/>
      <w:b/>
      <w:sz w:val="56"/>
      <w:szCs w:val="40"/>
    </w:rPr>
  </w:style>
  <w:style w:type="paragraph" w:styleId="Verzeichnis1">
    <w:name w:val="toc 1"/>
    <w:basedOn w:val="Standard"/>
    <w:next w:val="Standard"/>
    <w:uiPriority w:val="39"/>
    <w:rsid w:val="00814BB7"/>
    <w:pPr>
      <w:tabs>
        <w:tab w:val="left" w:pos="284"/>
        <w:tab w:val="right" w:leader="dot" w:pos="7938"/>
      </w:tabs>
      <w:spacing w:before="270"/>
      <w:ind w:left="284" w:hanging="284"/>
    </w:pPr>
    <w:rPr>
      <w:b/>
      <w:noProof/>
    </w:rPr>
  </w:style>
  <w:style w:type="character" w:customStyle="1" w:styleId="FliesstextZchnZchn">
    <w:name w:val="Fliesstext Zchn Zchn"/>
    <w:link w:val="Fliesstext"/>
    <w:rsid w:val="009657E8"/>
    <w:rPr>
      <w:rFonts w:ascii="TSTAR" w:hAnsi="TSTAR" w:cs="Arial"/>
      <w:szCs w:val="16"/>
    </w:rPr>
  </w:style>
  <w:style w:type="paragraph" w:styleId="Funotentext">
    <w:name w:val="footnote text"/>
    <w:basedOn w:val="Fliesstext"/>
    <w:semiHidden/>
    <w:qFormat/>
    <w:rsid w:val="00673572"/>
    <w:pPr>
      <w:spacing w:line="240" w:lineRule="auto"/>
    </w:pPr>
    <w:rPr>
      <w:sz w:val="16"/>
    </w:rPr>
  </w:style>
  <w:style w:type="character" w:styleId="Funotenzeichen">
    <w:name w:val="footnote reference"/>
    <w:basedOn w:val="Absatz-Standardschriftart"/>
    <w:semiHidden/>
    <w:rsid w:val="002F74FD"/>
    <w:rPr>
      <w:vertAlign w:val="superscript"/>
    </w:rPr>
  </w:style>
  <w:style w:type="paragraph" w:styleId="Verzeichnis3">
    <w:name w:val="toc 3"/>
    <w:basedOn w:val="Verzeichnis2"/>
    <w:next w:val="Standard"/>
    <w:uiPriority w:val="39"/>
    <w:rsid w:val="00CD616C"/>
    <w:rPr>
      <w:b w:val="0"/>
    </w:rPr>
  </w:style>
  <w:style w:type="paragraph" w:styleId="Verzeichnis2">
    <w:name w:val="toc 2"/>
    <w:basedOn w:val="Verzeichnis1"/>
    <w:next w:val="Standard"/>
    <w:uiPriority w:val="39"/>
    <w:rsid w:val="001D2EB9"/>
    <w:pPr>
      <w:tabs>
        <w:tab w:val="clear" w:pos="284"/>
        <w:tab w:val="left" w:pos="907"/>
      </w:tabs>
      <w:spacing w:before="0"/>
      <w:ind w:left="908" w:hanging="624"/>
    </w:pPr>
  </w:style>
  <w:style w:type="paragraph" w:customStyle="1" w:styleId="BeProjektbezeichnung">
    <w:name w:val="Be_Projektbezeichnung"/>
    <w:basedOn w:val="BeTitel"/>
    <w:semiHidden/>
    <w:qFormat/>
    <w:rsid w:val="00B940F1"/>
    <w:pPr>
      <w:spacing w:after="0" w:line="400" w:lineRule="exact"/>
    </w:pPr>
    <w:rPr>
      <w:sz w:val="32"/>
      <w:szCs w:val="24"/>
    </w:rPr>
  </w:style>
  <w:style w:type="paragraph" w:styleId="Dokumentstruktur">
    <w:name w:val="Document Map"/>
    <w:basedOn w:val="Standard"/>
    <w:semiHidden/>
    <w:rsid w:val="00683397"/>
    <w:pPr>
      <w:shd w:val="clear" w:color="auto" w:fill="000080"/>
    </w:pPr>
    <w:rPr>
      <w:rFonts w:ascii="Tahoma" w:hAnsi="Tahoma" w:cs="Tahoma"/>
      <w:szCs w:val="20"/>
    </w:rPr>
  </w:style>
  <w:style w:type="paragraph" w:customStyle="1" w:styleId="Aufzhlungnummeriert">
    <w:name w:val="Aufzählung nummeriert"/>
    <w:basedOn w:val="Aufzhlungunnummeriert"/>
    <w:qFormat/>
    <w:rsid w:val="00814BB7"/>
    <w:pPr>
      <w:numPr>
        <w:numId w:val="9"/>
      </w:numPr>
    </w:pPr>
  </w:style>
  <w:style w:type="numbering" w:customStyle="1" w:styleId="LFAufzEBGnum">
    <w:name w:val="LF_Aufz_EBG_num"/>
    <w:basedOn w:val="KeineListe"/>
    <w:semiHidden/>
    <w:rsid w:val="00A27198"/>
  </w:style>
  <w:style w:type="paragraph" w:customStyle="1" w:styleId="Bildunterschrift">
    <w:name w:val="Bildunterschrift"/>
    <w:basedOn w:val="Fliesstext"/>
    <w:semiHidden/>
    <w:rsid w:val="00BB38D2"/>
    <w:pPr>
      <w:spacing w:before="40" w:after="120"/>
    </w:pPr>
    <w:rPr>
      <w:sz w:val="18"/>
      <w:szCs w:val="18"/>
    </w:rPr>
  </w:style>
  <w:style w:type="paragraph" w:styleId="Verzeichnis4">
    <w:name w:val="toc 4"/>
    <w:basedOn w:val="Standard"/>
    <w:next w:val="Standard"/>
    <w:autoRedefine/>
    <w:semiHidden/>
    <w:rsid w:val="005B7A7A"/>
    <w:pPr>
      <w:ind w:left="660"/>
    </w:pPr>
  </w:style>
  <w:style w:type="table" w:customStyle="1" w:styleId="TabFStandard">
    <w:name w:val="TabF_Standard"/>
    <w:basedOn w:val="NormaleTabelle"/>
    <w:rsid w:val="00D62F67"/>
    <w:rPr>
      <w:rFonts w:ascii="T-Star" w:hAnsi="T-Star" w:cs="Arial"/>
      <w:sz w:val="16"/>
      <w:szCs w:val="16"/>
    </w:rPr>
    <w:tblPr>
      <w:tblInd w:w="737" w:type="dxa"/>
      <w:tblBorders>
        <w:top w:val="single" w:sz="8" w:space="0" w:color="auto"/>
        <w:bottom w:val="single" w:sz="8" w:space="0" w:color="auto"/>
        <w:insideH w:val="single" w:sz="6" w:space="0" w:color="auto"/>
      </w:tblBorders>
      <w:tblCellMar>
        <w:top w:w="28" w:type="dxa"/>
        <w:bottom w:w="28" w:type="dxa"/>
      </w:tblCellMar>
    </w:tblPr>
  </w:style>
  <w:style w:type="table" w:customStyle="1" w:styleId="TabFKopfgrau">
    <w:name w:val="TabF_Kopf_grau"/>
    <w:basedOn w:val="TabFStandard"/>
    <w:rsid w:val="00C66625"/>
    <w:pPr>
      <w:spacing w:line="270" w:lineRule="exact"/>
    </w:pPr>
    <w:rPr>
      <w:sz w:val="20"/>
    </w:rPr>
    <w:tblPr>
      <w:tblInd w:w="0" w:type="dxa"/>
      <w:tblBorders>
        <w:top w:val="none" w:sz="0" w:space="0" w:color="auto"/>
        <w:bottom w:val="none" w:sz="0" w:space="0" w:color="auto"/>
        <w:insideH w:val="single" w:sz="12" w:space="0" w:color="FFFFFF" w:themeColor="background1"/>
        <w:insideV w:val="single" w:sz="12" w:space="0" w:color="FFFFFF" w:themeColor="background1"/>
      </w:tblBorders>
      <w:tblCellMar>
        <w:left w:w="85" w:type="dxa"/>
        <w:right w:w="85" w:type="dxa"/>
      </w:tblCellMar>
    </w:tblPr>
    <w:tcPr>
      <w:shd w:val="clear" w:color="auto" w:fill="F2F2F2" w:themeFill="background1" w:themeFillShade="F2"/>
    </w:tcPr>
    <w:tblStylePr w:type="firstRow">
      <w:pPr>
        <w:wordWrap/>
        <w:spacing w:beforeLines="0" w:before="0" w:beforeAutospacing="0" w:afterLines="0" w:after="0" w:afterAutospacing="0" w:line="270" w:lineRule="atLeast"/>
        <w:ind w:leftChars="0" w:left="0" w:rightChars="0" w:right="0" w:firstLineChars="0" w:firstLine="0"/>
        <w:contextualSpacing w:val="0"/>
        <w:mirrorIndents w:val="0"/>
        <w:jc w:val="left"/>
      </w:pPr>
      <w:rPr>
        <w:rFonts w:ascii="TSTAR" w:hAnsi="TSTAR"/>
        <w:b/>
        <w:sz w:val="20"/>
      </w:rPr>
      <w:tblPr/>
      <w:trPr>
        <w:tblHeader/>
      </w:trPr>
      <w:tcPr>
        <w:tcBorders>
          <w:top w:val="nil"/>
          <w:left w:val="nil"/>
          <w:bottom w:val="single" w:sz="12" w:space="0" w:color="FFFFFF" w:themeColor="background1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customStyle="1" w:styleId="EBGKopfzeile">
    <w:name w:val="EBG_Kopfzeile"/>
    <w:basedOn w:val="Standard"/>
    <w:link w:val="EBGKopfzeileZchn"/>
    <w:semiHidden/>
    <w:rsid w:val="009657E8"/>
    <w:pPr>
      <w:ind w:right="-567"/>
      <w:jc w:val="right"/>
    </w:pPr>
  </w:style>
  <w:style w:type="paragraph" w:customStyle="1" w:styleId="BeVersionen">
    <w:name w:val="Be_Versionen"/>
    <w:basedOn w:val="Standard"/>
    <w:semiHidden/>
    <w:rsid w:val="00C510C3"/>
    <w:pPr>
      <w:ind w:left="91"/>
    </w:pPr>
    <w:rPr>
      <w:sz w:val="18"/>
      <w:szCs w:val="18"/>
    </w:rPr>
  </w:style>
  <w:style w:type="paragraph" w:customStyle="1" w:styleId="BeImpressumPfad">
    <w:name w:val="Be_Impressum_Pfad"/>
    <w:basedOn w:val="BeImpressum"/>
    <w:next w:val="BeImpressum"/>
    <w:semiHidden/>
    <w:rsid w:val="004423D2"/>
    <w:pPr>
      <w:framePr w:hSpace="142" w:wrap="around" w:hAnchor="text" w:yAlign="bottom"/>
      <w:suppressOverlap/>
    </w:pPr>
    <w:rPr>
      <w:rFonts w:cs="Arial"/>
    </w:rPr>
  </w:style>
  <w:style w:type="paragraph" w:customStyle="1" w:styleId="Anhangsverzeichnis">
    <w:name w:val="Anhangsverzeichnis"/>
    <w:basedOn w:val="Standard"/>
    <w:semiHidden/>
    <w:rsid w:val="006E1C2A"/>
    <w:pPr>
      <w:spacing w:before="360"/>
    </w:pPr>
    <w:rPr>
      <w:b/>
      <w:sz w:val="28"/>
    </w:rPr>
  </w:style>
  <w:style w:type="paragraph" w:customStyle="1" w:styleId="TabAufzhlung">
    <w:name w:val="Tab_Aufzählung"/>
    <w:basedOn w:val="Aufzhlungunnummeriert"/>
    <w:qFormat/>
    <w:rsid w:val="00816EB7"/>
    <w:pPr>
      <w:tabs>
        <w:tab w:val="left" w:pos="181"/>
      </w:tabs>
      <w:ind w:left="181" w:hanging="181"/>
    </w:pPr>
  </w:style>
  <w:style w:type="numbering" w:customStyle="1" w:styleId="LFAnhang">
    <w:name w:val="LF_Anhang"/>
    <w:basedOn w:val="KeineListe"/>
    <w:semiHidden/>
    <w:rsid w:val="007739B9"/>
  </w:style>
  <w:style w:type="paragraph" w:customStyle="1" w:styleId="BeKopfFusslinks">
    <w:name w:val="Be_Kopf_Fuss_links"/>
    <w:basedOn w:val="Standard"/>
    <w:semiHidden/>
    <w:rsid w:val="001D2EB9"/>
    <w:pPr>
      <w:spacing w:line="200" w:lineRule="exact"/>
    </w:pPr>
    <w:rPr>
      <w:sz w:val="16"/>
    </w:rPr>
  </w:style>
  <w:style w:type="paragraph" w:customStyle="1" w:styleId="BeKopfFussrechts">
    <w:name w:val="Be_Kopf_Fuss_rechts"/>
    <w:semiHidden/>
    <w:rsid w:val="00876D37"/>
    <w:pPr>
      <w:spacing w:line="200" w:lineRule="exact"/>
      <w:jc w:val="right"/>
    </w:pPr>
    <w:rPr>
      <w:rFonts w:ascii="T-Star" w:hAnsi="T-Star" w:cs="Arial"/>
      <w:sz w:val="16"/>
      <w:szCs w:val="22"/>
      <w:lang w:eastAsia="de-DE"/>
    </w:rPr>
  </w:style>
  <w:style w:type="paragraph" w:styleId="Verzeichnis5">
    <w:name w:val="toc 5"/>
    <w:basedOn w:val="Standard"/>
    <w:next w:val="Standard"/>
    <w:autoRedefine/>
    <w:semiHidden/>
    <w:rsid w:val="005B7A7A"/>
    <w:pPr>
      <w:ind w:left="880"/>
    </w:pPr>
  </w:style>
  <w:style w:type="paragraph" w:styleId="Verzeichnis6">
    <w:name w:val="toc 6"/>
    <w:basedOn w:val="Standard"/>
    <w:next w:val="Standard"/>
    <w:autoRedefine/>
    <w:semiHidden/>
    <w:rsid w:val="005B7A7A"/>
    <w:pPr>
      <w:ind w:left="1100"/>
    </w:pPr>
  </w:style>
  <w:style w:type="character" w:styleId="Seitenzahl">
    <w:name w:val="page number"/>
    <w:basedOn w:val="Absatz-Standardschriftart"/>
    <w:semiHidden/>
    <w:rsid w:val="00683397"/>
  </w:style>
  <w:style w:type="paragraph" w:customStyle="1" w:styleId="Bildbeschriftung">
    <w:name w:val="Bildbeschriftung"/>
    <w:basedOn w:val="Fliesstext"/>
    <w:next w:val="Fliesstext"/>
    <w:qFormat/>
    <w:rsid w:val="00D634C5"/>
    <w:pPr>
      <w:spacing w:after="120" w:line="200" w:lineRule="exact"/>
    </w:pPr>
    <w:rPr>
      <w:i/>
      <w:sz w:val="16"/>
    </w:rPr>
  </w:style>
  <w:style w:type="paragraph" w:customStyle="1" w:styleId="Zusammenfassung">
    <w:name w:val="Zusammenfassung"/>
    <w:basedOn w:val="berschrift1"/>
    <w:next w:val="Fliesstext"/>
    <w:rsid w:val="00CD616C"/>
    <w:pPr>
      <w:numPr>
        <w:numId w:val="0"/>
      </w:numPr>
      <w:spacing w:before="0" w:after="320"/>
    </w:pPr>
  </w:style>
  <w:style w:type="paragraph" w:customStyle="1" w:styleId="TabBeschriftung">
    <w:name w:val="Tab_Beschriftung"/>
    <w:basedOn w:val="Standard"/>
    <w:qFormat/>
    <w:rsid w:val="00D634C5"/>
    <w:pPr>
      <w:keepNext/>
      <w:spacing w:after="120" w:line="200" w:lineRule="exact"/>
    </w:pPr>
    <w:rPr>
      <w:bCs/>
      <w:i/>
      <w:sz w:val="16"/>
    </w:rPr>
  </w:style>
  <w:style w:type="character" w:styleId="BesuchterLink">
    <w:name w:val="FollowedHyperlink"/>
    <w:basedOn w:val="Absatz-Standardschriftart"/>
    <w:semiHidden/>
    <w:unhideWhenUsed/>
    <w:rsid w:val="001F72B7"/>
    <w:rPr>
      <w:color w:val="8A784F" w:themeColor="followedHyperlink"/>
      <w:u w:val="single"/>
    </w:rPr>
  </w:style>
  <w:style w:type="paragraph" w:styleId="Titel">
    <w:name w:val="Title"/>
    <w:basedOn w:val="Standard"/>
    <w:next w:val="Fliesstext"/>
    <w:link w:val="TitelZchn"/>
    <w:rsid w:val="001D2EB9"/>
    <w:pPr>
      <w:spacing w:after="270" w:line="320" w:lineRule="exact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elZchn">
    <w:name w:val="Titel Zchn"/>
    <w:basedOn w:val="Absatz-Standardschriftart"/>
    <w:link w:val="Titel"/>
    <w:rsid w:val="001D2EB9"/>
    <w:rPr>
      <w:rFonts w:ascii="TSTAR" w:eastAsiaTheme="majorEastAsia" w:hAnsi="TSTAR" w:cstheme="majorBidi"/>
      <w:b/>
      <w:spacing w:val="-10"/>
      <w:kern w:val="28"/>
      <w:sz w:val="28"/>
      <w:szCs w:val="56"/>
    </w:rPr>
  </w:style>
  <w:style w:type="numbering" w:customStyle="1" w:styleId="AufzhlungEBGnummeriert">
    <w:name w:val="Aufzählung EBG nummeriert"/>
    <w:basedOn w:val="KeineListe"/>
    <w:semiHidden/>
    <w:rsid w:val="00814BB7"/>
    <w:pPr>
      <w:numPr>
        <w:numId w:val="7"/>
      </w:numPr>
    </w:pPr>
  </w:style>
  <w:style w:type="numbering" w:customStyle="1" w:styleId="AufzhlungEBG">
    <w:name w:val="Aufzählung_EBG"/>
    <w:basedOn w:val="KeineListe"/>
    <w:semiHidden/>
    <w:rsid w:val="00683397"/>
    <w:pPr>
      <w:numPr>
        <w:numId w:val="1"/>
      </w:numPr>
    </w:pPr>
  </w:style>
  <w:style w:type="character" w:customStyle="1" w:styleId="EBGKopfzeileZchn">
    <w:name w:val="EBG_Kopfzeile Zchn"/>
    <w:link w:val="EBGKopfzeile"/>
    <w:semiHidden/>
    <w:rsid w:val="009657E8"/>
    <w:rPr>
      <w:rFonts w:ascii="TSTAR" w:hAnsi="TSTAR" w:cs="Arial"/>
      <w:szCs w:val="16"/>
    </w:rPr>
  </w:style>
  <w:style w:type="paragraph" w:styleId="Nachrichtenkopf">
    <w:name w:val="Message Header"/>
    <w:basedOn w:val="Standard"/>
    <w:link w:val="NachrichtenkopfZchn"/>
    <w:semiHidden/>
    <w:unhideWhenUsed/>
    <w:rsid w:val="008367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semiHidden/>
    <w:rsid w:val="0083677D"/>
    <w:rPr>
      <w:rFonts w:asciiTheme="majorHAnsi" w:eastAsiaTheme="majorEastAsia" w:hAnsiTheme="majorHAnsi" w:cstheme="majorBidi"/>
      <w:sz w:val="24"/>
      <w:szCs w:val="24"/>
      <w:shd w:val="pct20" w:color="auto" w:fill="auto"/>
      <w:lang w:eastAsia="de-DE"/>
    </w:rPr>
  </w:style>
  <w:style w:type="paragraph" w:styleId="Rechtsgrundlagenverzeichnis">
    <w:name w:val="table of authorities"/>
    <w:basedOn w:val="Standard"/>
    <w:next w:val="Standard"/>
    <w:semiHidden/>
    <w:unhideWhenUsed/>
    <w:rsid w:val="0083677D"/>
    <w:pPr>
      <w:ind w:left="190" w:hanging="190"/>
    </w:pPr>
  </w:style>
  <w:style w:type="paragraph" w:customStyle="1" w:styleId="BriefLeitworteInhaltDatum">
    <w:name w:val="Brief_LeitworteInhalt_Datum"/>
    <w:basedOn w:val="Standard"/>
    <w:link w:val="BriefLeitworteInhaltDatumZchn"/>
    <w:semiHidden/>
    <w:rsid w:val="00816EB7"/>
    <w:pPr>
      <w:spacing w:line="200" w:lineRule="exact"/>
    </w:pPr>
    <w:rPr>
      <w:sz w:val="16"/>
    </w:rPr>
  </w:style>
  <w:style w:type="character" w:customStyle="1" w:styleId="BriefLeitworteInhaltDatumZchn">
    <w:name w:val="Brief_LeitworteInhalt_Datum Zchn"/>
    <w:basedOn w:val="Absatz-Standardschriftart"/>
    <w:link w:val="BriefLeitworteInhaltDatum"/>
    <w:semiHidden/>
    <w:rsid w:val="00816EB7"/>
    <w:rPr>
      <w:rFonts w:ascii="TSTAR" w:hAnsi="TSTAR" w:cs="Arial"/>
      <w:sz w:val="16"/>
      <w:szCs w:val="16"/>
    </w:rPr>
  </w:style>
  <w:style w:type="paragraph" w:customStyle="1" w:styleId="FusszeileFirmenname">
    <w:name w:val="Fusszeile_Firmenname"/>
    <w:basedOn w:val="Fliesstext"/>
    <w:rsid w:val="00683397"/>
    <w:pPr>
      <w:spacing w:line="200" w:lineRule="exact"/>
    </w:pPr>
    <w:rPr>
      <w:b/>
      <w:sz w:val="16"/>
    </w:rPr>
  </w:style>
  <w:style w:type="paragraph" w:customStyle="1" w:styleId="FusszeileAdresse">
    <w:name w:val="Fusszeile_Adresse"/>
    <w:basedOn w:val="FusszeileFirmenname"/>
    <w:rsid w:val="00683397"/>
    <w:rPr>
      <w:b w:val="0"/>
    </w:rPr>
  </w:style>
  <w:style w:type="paragraph" w:customStyle="1" w:styleId="FusszeileClaim">
    <w:name w:val="Fusszeile_Claim"/>
    <w:basedOn w:val="Fliesstext"/>
    <w:rsid w:val="00683397"/>
    <w:pPr>
      <w:spacing w:before="200"/>
    </w:pPr>
    <w:rPr>
      <w:b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rsid w:val="001C5A79"/>
    <w:rPr>
      <w:rFonts w:ascii="T-Star" w:hAnsi="T-Star"/>
      <w:b/>
      <w:sz w:val="40"/>
    </w:rPr>
  </w:style>
  <w:style w:type="character" w:customStyle="1" w:styleId="berschrift8Zchn">
    <w:name w:val="Überschrift 8 Zchn"/>
    <w:basedOn w:val="Absatz-Standardschriftart"/>
    <w:link w:val="berschrift8"/>
    <w:rsid w:val="00683397"/>
    <w:rPr>
      <w:rFonts w:ascii="T-Star" w:hAnsi="T-Star"/>
      <w:b/>
      <w:sz w:val="28"/>
    </w:rPr>
  </w:style>
  <w:style w:type="character" w:customStyle="1" w:styleId="berschrift9Zchn">
    <w:name w:val="Überschrift 9 Zchn"/>
    <w:basedOn w:val="Absatz-Standardschriftart"/>
    <w:link w:val="berschrift9"/>
    <w:rsid w:val="00683397"/>
    <w:rPr>
      <w:rFonts w:ascii="T-Star" w:hAnsi="T-Star"/>
      <w:b/>
      <w:sz w:val="22"/>
    </w:rPr>
  </w:style>
  <w:style w:type="paragraph" w:customStyle="1" w:styleId="TabGrafik">
    <w:name w:val="Tab_Grafik"/>
    <w:basedOn w:val="Grafik"/>
    <w:link w:val="TabGrafikZchn"/>
    <w:qFormat/>
    <w:rsid w:val="00AB5973"/>
    <w:pPr>
      <w:spacing w:before="0" w:after="0"/>
    </w:pPr>
    <w:rPr>
      <w:sz w:val="16"/>
    </w:rPr>
  </w:style>
  <w:style w:type="character" w:customStyle="1" w:styleId="GrafikZchn">
    <w:name w:val="Grafik Zchn"/>
    <w:basedOn w:val="FliesstextZchnZchn"/>
    <w:link w:val="Grafik"/>
    <w:rsid w:val="00AB5973"/>
    <w:rPr>
      <w:rFonts w:ascii="TSTAR" w:hAnsi="TSTAR" w:cs="Arial"/>
      <w:szCs w:val="16"/>
    </w:rPr>
  </w:style>
  <w:style w:type="character" w:customStyle="1" w:styleId="TabGrafikZchn">
    <w:name w:val="Tab_Grafik Zchn"/>
    <w:basedOn w:val="GrafikZchn"/>
    <w:link w:val="TabGrafik"/>
    <w:rsid w:val="00AB5973"/>
    <w:rPr>
      <w:rFonts w:ascii="TSTAR" w:hAnsi="TSTAR" w:cs="Arial"/>
      <w:sz w:val="16"/>
      <w:szCs w:val="16"/>
    </w:rPr>
  </w:style>
  <w:style w:type="numbering" w:customStyle="1" w:styleId="Aufznummeriert">
    <w:name w:val="Aufz nummeriert"/>
    <w:uiPriority w:val="99"/>
    <w:rsid w:val="008C79CE"/>
    <w:pPr>
      <w:numPr>
        <w:numId w:val="2"/>
      </w:numPr>
    </w:pPr>
  </w:style>
  <w:style w:type="character" w:styleId="Hyperlink">
    <w:name w:val="Hyperlink"/>
    <w:basedOn w:val="Absatz-Standardschriftart"/>
    <w:uiPriority w:val="99"/>
    <w:unhideWhenUsed/>
    <w:rsid w:val="0071517D"/>
    <w:rPr>
      <w:color w:val="auto"/>
      <w:u w:val="single"/>
    </w:rPr>
  </w:style>
  <w:style w:type="paragraph" w:styleId="Sprechblasentext">
    <w:name w:val="Balloon Text"/>
    <w:basedOn w:val="Standard"/>
    <w:link w:val="SprechblasentextZchn"/>
    <w:semiHidden/>
    <w:unhideWhenUsed/>
    <w:rsid w:val="00814BB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814B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5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4963">
              <w:marLeft w:val="300"/>
              <w:marRight w:val="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9757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99620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7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sv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F_Vorlagen\Universalvorlage_A4_hoch_T-STAR_DE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jpeg"/></Relationships>
</file>

<file path=word/theme/theme1.xml><?xml version="1.0" encoding="utf-8"?>
<a:theme xmlns:a="http://schemas.openxmlformats.org/drawingml/2006/main" name="EBG-Theme">
  <a:themeElements>
    <a:clrScheme name="Emch+Berger">
      <a:dk1>
        <a:sysClr val="windowText" lastClr="000000"/>
      </a:dk1>
      <a:lt1>
        <a:sysClr val="window" lastClr="FFFFFF"/>
      </a:lt1>
      <a:dk2>
        <a:srgbClr val="F8CCB5"/>
      </a:dk2>
      <a:lt2>
        <a:srgbClr val="BFEDD1"/>
      </a:lt2>
      <a:accent1>
        <a:srgbClr val="00B0CA"/>
      </a:accent1>
      <a:accent2>
        <a:srgbClr val="6D5E58"/>
      </a:accent2>
      <a:accent3>
        <a:srgbClr val="E0684B"/>
      </a:accent3>
      <a:accent4>
        <a:srgbClr val="5FD18B"/>
      </a:accent4>
      <a:accent5>
        <a:srgbClr val="A6E3ED"/>
      </a:accent5>
      <a:accent6>
        <a:srgbClr val="C3BDBB"/>
      </a:accent6>
      <a:hlink>
        <a:srgbClr val="B6A272"/>
      </a:hlink>
      <a:folHlink>
        <a:srgbClr val="8A784F"/>
      </a:folHlink>
    </a:clrScheme>
    <a:fontScheme name="Emch+Berger">
      <a:majorFont>
        <a:latin typeface="T-Star"/>
        <a:ea typeface=""/>
        <a:cs typeface=""/>
      </a:majorFont>
      <a:minorFont>
        <a:latin typeface="T-Star"/>
        <a:ea typeface=""/>
        <a:cs typeface=""/>
      </a:minorFont>
    </a:fontScheme>
    <a:fmtScheme name="Galathea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5000"/>
                <a:satMod val="150000"/>
              </a:schemeClr>
            </a:gs>
            <a:gs pos="35000">
              <a:schemeClr val="phClr">
                <a:shade val="60000"/>
                <a:satMod val="150000"/>
              </a:schemeClr>
            </a:gs>
            <a:gs pos="100000">
              <a:schemeClr val="phClr">
                <a:tint val="97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"/>
        </a:blipFill>
      </a:bgFillStyleLst>
    </a:fmtScheme>
  </a:themeElements>
  <a:objectDefaults>
    <a:txDef>
      <a:spPr>
        <a:noFill/>
      </a:spPr>
      <a:bodyPr wrap="square" lIns="0" tIns="72000" rIns="0" bIns="72000" rtlCol="0" anchor="t" anchorCtr="0">
        <a:spAutoFit/>
      </a:bodyPr>
      <a:lstStyle>
        <a:defPPr>
          <a:defRPr dirty="0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EBG-Theme" id="{DDA43E7B-E800-4B74-BA3F-A6F435428D31}" vid="{B9BA79FB-F8E6-4CD1-8BA7-3229C2B8C58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83FB4EEF691BE4B8ED07361412DCCED" ma:contentTypeVersion="12" ma:contentTypeDescription="Ein neues Dokument erstellen." ma:contentTypeScope="" ma:versionID="805fe32b7a6722c387fd1bcc6b502c59">
  <xsd:schema xmlns:xsd="http://www.w3.org/2001/XMLSchema" xmlns:xs="http://www.w3.org/2001/XMLSchema" xmlns:p="http://schemas.microsoft.com/office/2006/metadata/properties" xmlns:ns2="62674203-5954-4072-ae44-124bc0fc4e9e" xmlns:ns3="fa32c68f-bdfc-4469-a3e0-27b288879f43" targetNamespace="http://schemas.microsoft.com/office/2006/metadata/properties" ma:root="true" ma:fieldsID="e9455cd49fbcc9a3a71f68c9cb6f6490" ns2:_="" ns3:_="">
    <xsd:import namespace="62674203-5954-4072-ae44-124bc0fc4e9e"/>
    <xsd:import namespace="fa32c68f-bdfc-4469-a3e0-27b288879f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74203-5954-4072-ae44-124bc0fc4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b8c6724d-9ca8-4fb9-b80d-fe01084ea2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2c68f-bdfc-4469-a3e0-27b288879f4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8636eff-ded4-4c4c-b4d4-afd8802f2fdd}" ma:internalName="TaxCatchAll" ma:showField="CatchAllData" ma:web="fa32c68f-bdfc-4469-a3e0-27b288879f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2674203-5954-4072-ae44-124bc0fc4e9e">
      <Terms xmlns="http://schemas.microsoft.com/office/infopath/2007/PartnerControls"/>
    </lcf76f155ced4ddcb4097134ff3c332f>
    <TaxCatchAll xmlns="fa32c68f-bdfc-4469-a3e0-27b288879f4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DF0824-89A0-4EA0-B4D0-DAE950536C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674203-5954-4072-ae44-124bc0fc4e9e"/>
    <ds:schemaRef ds:uri="fa32c68f-bdfc-4469-a3e0-27b288879f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216092-CFDA-4B49-99BC-DA104265A8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5BACAA-0AC2-449C-8839-EF9D98733897}">
  <ds:schemaRefs>
    <ds:schemaRef ds:uri="http://schemas.microsoft.com/office/2006/metadata/properties"/>
    <ds:schemaRef ds:uri="http://schemas.microsoft.com/office/infopath/2007/PartnerControls"/>
    <ds:schemaRef ds:uri="62674203-5954-4072-ae44-124bc0fc4e9e"/>
    <ds:schemaRef ds:uri="fa32c68f-bdfc-4469-a3e0-27b288879f43"/>
  </ds:schemaRefs>
</ds:datastoreItem>
</file>

<file path=customXml/itemProps4.xml><?xml version="1.0" encoding="utf-8"?>
<ds:datastoreItem xmlns:ds="http://schemas.openxmlformats.org/officeDocument/2006/customXml" ds:itemID="{77B23AC6-AE9B-4EC9-90CE-116505F4D1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Universalvorlage_A4_hoch_T-STAR_DE.dotx</Template>
  <TotalTime>0</TotalTime>
  <Pages>1</Pages>
  <Words>184</Words>
  <Characters>1347</Characters>
  <Application>Microsoft Office Word</Application>
  <DocSecurity>0</DocSecurity>
  <Lines>34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Emch+Berger AG Bern</Company>
  <LinksUpToDate>false</LinksUpToDate>
  <CharactersWithSpaces>1515</CharactersWithSpaces>
  <SharedDoc>false</SharedDoc>
  <HLinks>
    <vt:vector size="72" baseType="variant">
      <vt:variant>
        <vt:i4>1769522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_Toc191553736</vt:lpwstr>
      </vt:variant>
      <vt:variant>
        <vt:i4>1769522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_Toc191553735</vt:lpwstr>
      </vt:variant>
      <vt:variant>
        <vt:i4>1769522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_Toc191553734</vt:lpwstr>
      </vt:variant>
      <vt:variant>
        <vt:i4>1769522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_Toc191553733</vt:lpwstr>
      </vt:variant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_Toc191553732</vt:lpwstr>
      </vt:variant>
      <vt:variant>
        <vt:i4>1769522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_Toc191553731</vt:lpwstr>
      </vt:variant>
      <vt:variant>
        <vt:i4>1769522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_Toc191553730</vt:lpwstr>
      </vt:variant>
      <vt:variant>
        <vt:i4>1703986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_Toc191553729</vt:lpwstr>
      </vt:variant>
      <vt:variant>
        <vt:i4>1703986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_Toc191553728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_Toc191553727</vt:lpwstr>
      </vt:variant>
      <vt:variant>
        <vt:i4>1703986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_Toc191553726</vt:lpwstr>
      </vt:variant>
      <vt:variant>
        <vt:i4>1703986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_Toc191553725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Vorstellung SnapDoc</dc:title>
  <dc:creator>Michael Fankhauser</dc:creator>
  <cp:lastModifiedBy>Fankhauser Michael</cp:lastModifiedBy>
  <cp:revision>12</cp:revision>
  <cp:lastPrinted>2026-07-02T07:37:00Z</cp:lastPrinted>
  <dcterms:created xsi:type="dcterms:W3CDTF">2026-07-02T06:22:00Z</dcterms:created>
  <dcterms:modified xsi:type="dcterms:W3CDTF">2026-07-02T08:13:00Z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0x010100E83FB4EEF691BE4B8ED07361412DCCED</vt:lpwstr>
  </property>
  <property fmtid="{D5CDD505-2E9C-101B-9397-08002B2CF9AE}" pid="3" name="Order">
    <vt:r8>10018400</vt:r8>
  </property>
  <property fmtid="{D5CDD505-2E9C-101B-9397-08002B2CF9AE}" pid="4" name="_ExtendedDescription">
    <vt:lpwstr/>
  </property>
  <property fmtid="{D5CDD505-2E9C-101B-9397-08002B2CF9AE}" pid="5" name="docLang">
    <vt:lpwstr>de</vt:lpwstr>
  </property>
  <property fmtid="{D5CDD505-2E9C-101B-9397-08002B2CF9AE}" pid="6" name="MediaServiceImageTags">
    <vt:lpwstr/>
  </property>
</Properties>
</file>